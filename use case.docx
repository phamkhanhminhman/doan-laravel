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BA" w:rsidRDefault="00064CBA" w:rsidP="00064CBA">
      <w:pPr>
        <w:pStyle w:val="Paragraph"/>
        <w:rPr>
          <w:sz w:val="28"/>
          <w:szCs w:val="28"/>
        </w:rPr>
      </w:pPr>
      <w:r w:rsidRPr="00021245">
        <w:rPr>
          <w:noProof/>
          <w:sz w:val="28"/>
          <w:szCs w:val="28"/>
        </w:rPr>
        <w:drawing>
          <wp:anchor distT="0" distB="0" distL="114300" distR="114300" simplePos="0" relativeHeight="251659264" behindDoc="0" locked="0" layoutInCell="1" allowOverlap="1" wp14:anchorId="4E52B384" wp14:editId="55BDAFAF">
            <wp:simplePos x="0" y="0"/>
            <wp:positionH relativeFrom="column">
              <wp:posOffset>-592455</wp:posOffset>
            </wp:positionH>
            <wp:positionV relativeFrom="paragraph">
              <wp:posOffset>322580</wp:posOffset>
            </wp:positionV>
            <wp:extent cx="6665595" cy="381762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257" t="18006" r="30512" b="18632"/>
                    <a:stretch/>
                  </pic:blipFill>
                  <pic:spPr bwMode="auto">
                    <a:xfrm>
                      <a:off x="0" y="0"/>
                      <a:ext cx="6665595" cy="381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245">
        <w:rPr>
          <w:sz w:val="28"/>
          <w:szCs w:val="28"/>
        </w:rPr>
        <w:t xml:space="preserve">Use Case Diagram </w:t>
      </w:r>
    </w:p>
    <w:p w:rsidR="00064CBA" w:rsidRPr="009D46AD" w:rsidRDefault="00064CBA" w:rsidP="00064CBA">
      <w:pPr>
        <w:pStyle w:val="Paragraph"/>
        <w:numPr>
          <w:ilvl w:val="0"/>
          <w:numId w:val="26"/>
        </w:numPr>
        <w:rPr>
          <w:sz w:val="28"/>
          <w:szCs w:val="28"/>
        </w:rPr>
      </w:pPr>
      <w:r>
        <w:t xml:space="preserve"> </w:t>
      </w:r>
      <w:r>
        <w:rPr>
          <w:sz w:val="28"/>
          <w:szCs w:val="28"/>
        </w:rPr>
        <w:t>Quản lý ngành hàng</w:t>
      </w:r>
    </w:p>
    <w:p w:rsidR="00064CBA" w:rsidRDefault="00064CBA" w:rsidP="00064CBA">
      <w:pPr>
        <w:pStyle w:val="Heading1"/>
      </w:pPr>
      <w:r>
        <w:rPr>
          <w:noProof/>
        </w:rPr>
        <w:drawing>
          <wp:anchor distT="0" distB="0" distL="114300" distR="114300" simplePos="0" relativeHeight="251660288" behindDoc="0" locked="0" layoutInCell="1" allowOverlap="1" wp14:anchorId="6909B985" wp14:editId="351F0134">
            <wp:simplePos x="0" y="0"/>
            <wp:positionH relativeFrom="column">
              <wp:posOffset>-295275</wp:posOffset>
            </wp:positionH>
            <wp:positionV relativeFrom="paragraph">
              <wp:posOffset>344805</wp:posOffset>
            </wp:positionV>
            <wp:extent cx="6042660" cy="31851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5385" t="14352" r="28590" b="21868"/>
                    <a:stretch/>
                  </pic:blipFill>
                  <pic:spPr bwMode="auto">
                    <a:xfrm>
                      <a:off x="0" y="0"/>
                      <a:ext cx="6042660" cy="318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CBA" w:rsidRDefault="00064CBA" w:rsidP="00064CBA">
      <w:pPr>
        <w:pStyle w:val="Heading1"/>
      </w:pPr>
    </w:p>
    <w:p w:rsidR="00064CBA" w:rsidRDefault="00064CBA" w:rsidP="00064CBA">
      <w:pPr>
        <w:pStyle w:val="Heading1"/>
      </w:pPr>
      <w:r>
        <w:lastRenderedPageBreak/>
        <w:t>-  Quản lý loại sản phẩm</w:t>
      </w:r>
    </w:p>
    <w:p w:rsidR="00064CBA" w:rsidRDefault="00064CBA" w:rsidP="00064CBA">
      <w:pPr>
        <w:pStyle w:val="Heading1"/>
      </w:pPr>
      <w:r>
        <w:rPr>
          <w:noProof/>
        </w:rPr>
        <w:drawing>
          <wp:inline distT="0" distB="0" distL="0" distR="0" wp14:anchorId="017DF239" wp14:editId="57C22F60">
            <wp:extent cx="5897880" cy="3578457"/>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5492" t="35138" r="28633" b="3513"/>
                    <a:stretch/>
                  </pic:blipFill>
                  <pic:spPr bwMode="auto">
                    <a:xfrm>
                      <a:off x="0" y="0"/>
                      <a:ext cx="5905298" cy="3582957"/>
                    </a:xfrm>
                    <a:prstGeom prst="rect">
                      <a:avLst/>
                    </a:prstGeom>
                    <a:noFill/>
                    <a:ln>
                      <a:noFill/>
                    </a:ln>
                    <a:extLst>
                      <a:ext uri="{53640926-AAD7-44D8-BBD7-CCE9431645EC}">
                        <a14:shadowObscured xmlns:a14="http://schemas.microsoft.com/office/drawing/2010/main"/>
                      </a:ext>
                    </a:extLst>
                  </pic:spPr>
                </pic:pic>
              </a:graphicData>
            </a:graphic>
          </wp:inline>
        </w:drawing>
      </w:r>
    </w:p>
    <w:p w:rsidR="00064CBA" w:rsidRDefault="00064CBA" w:rsidP="00064CBA">
      <w:pPr>
        <w:pStyle w:val="Heading1"/>
        <w:numPr>
          <w:ilvl w:val="0"/>
          <w:numId w:val="26"/>
        </w:numPr>
      </w:pPr>
      <w:r>
        <w:t>Quản lý sản phẩm</w:t>
      </w:r>
      <w:bookmarkStart w:id="0" w:name="_GoBack"/>
      <w:bookmarkEnd w:id="0"/>
    </w:p>
    <w:p w:rsidR="00064CBA" w:rsidRPr="009D46AD" w:rsidRDefault="00064CBA" w:rsidP="00064CBA">
      <w:pPr>
        <w:pStyle w:val="Paragraph"/>
      </w:pPr>
      <w:r>
        <w:rPr>
          <w:noProof/>
        </w:rPr>
        <w:drawing>
          <wp:inline distT="0" distB="0" distL="0" distR="0" wp14:anchorId="4FA05855" wp14:editId="55698DBE">
            <wp:extent cx="5669279" cy="3429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1185" cy="3430153"/>
                    </a:xfrm>
                    <a:prstGeom prst="rect">
                      <a:avLst/>
                    </a:prstGeom>
                    <a:noFill/>
                    <a:ln>
                      <a:noFill/>
                    </a:ln>
                  </pic:spPr>
                </pic:pic>
              </a:graphicData>
            </a:graphic>
          </wp:inline>
        </w:drawing>
      </w:r>
    </w:p>
    <w:p w:rsidR="00064CBA" w:rsidRDefault="00064CBA" w:rsidP="00064CBA">
      <w:pPr>
        <w:pStyle w:val="Heading1"/>
        <w:ind w:left="717"/>
      </w:pPr>
    </w:p>
    <w:p w:rsidR="00064CBA" w:rsidRDefault="00064CBA" w:rsidP="00064CBA">
      <w:pPr>
        <w:pStyle w:val="Heading1"/>
        <w:numPr>
          <w:ilvl w:val="0"/>
          <w:numId w:val="26"/>
        </w:numPr>
      </w:pPr>
      <w:r>
        <w:lastRenderedPageBreak/>
        <w:t>Quản lý khách hàng</w:t>
      </w:r>
    </w:p>
    <w:p w:rsidR="00064CBA" w:rsidRDefault="00064CBA" w:rsidP="00064CBA">
      <w:pPr>
        <w:pStyle w:val="Heading1"/>
      </w:pPr>
      <w:r>
        <w:rPr>
          <w:noProof/>
        </w:rPr>
        <w:drawing>
          <wp:inline distT="0" distB="0" distL="0" distR="0" wp14:anchorId="4D6F9C32" wp14:editId="4DC812C3">
            <wp:extent cx="5669280" cy="3489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5005" t="14735" r="25857" b="20875"/>
                    <a:stretch/>
                  </pic:blipFill>
                  <pic:spPr bwMode="auto">
                    <a:xfrm>
                      <a:off x="0" y="0"/>
                      <a:ext cx="5671185" cy="3491133"/>
                    </a:xfrm>
                    <a:prstGeom prst="rect">
                      <a:avLst/>
                    </a:prstGeom>
                    <a:noFill/>
                    <a:ln>
                      <a:noFill/>
                    </a:ln>
                    <a:extLst>
                      <a:ext uri="{53640926-AAD7-44D8-BBD7-CCE9431645EC}">
                        <a14:shadowObscured xmlns:a14="http://schemas.microsoft.com/office/drawing/2010/main"/>
                      </a:ext>
                    </a:extLst>
                  </pic:spPr>
                </pic:pic>
              </a:graphicData>
            </a:graphic>
          </wp:inline>
        </w:drawing>
      </w:r>
    </w:p>
    <w:p w:rsidR="00064CBA" w:rsidRDefault="00064CBA" w:rsidP="00064CBA">
      <w:pPr>
        <w:pStyle w:val="Heading1"/>
        <w:numPr>
          <w:ilvl w:val="0"/>
          <w:numId w:val="26"/>
        </w:numPr>
      </w:pPr>
      <w:r>
        <w:t>Quản lý chi phí phát sinh</w:t>
      </w:r>
    </w:p>
    <w:p w:rsidR="00064CBA" w:rsidRPr="00E3020B" w:rsidRDefault="00064CBA" w:rsidP="00064CBA">
      <w:pPr>
        <w:pStyle w:val="Paragraph"/>
      </w:pPr>
      <w:r>
        <w:rPr>
          <w:noProof/>
        </w:rPr>
        <w:drawing>
          <wp:inline distT="0" distB="0" distL="0" distR="0" wp14:anchorId="0F84B290" wp14:editId="70C2EB1E">
            <wp:extent cx="5669280" cy="36423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64" t="18234" r="25316" b="19797"/>
                    <a:stretch/>
                  </pic:blipFill>
                  <pic:spPr bwMode="auto">
                    <a:xfrm>
                      <a:off x="0" y="0"/>
                      <a:ext cx="5671185" cy="3643584"/>
                    </a:xfrm>
                    <a:prstGeom prst="rect">
                      <a:avLst/>
                    </a:prstGeom>
                    <a:ln>
                      <a:noFill/>
                    </a:ln>
                    <a:extLst>
                      <a:ext uri="{53640926-AAD7-44D8-BBD7-CCE9431645EC}">
                        <a14:shadowObscured xmlns:a14="http://schemas.microsoft.com/office/drawing/2010/main"/>
                      </a:ext>
                    </a:extLst>
                  </pic:spPr>
                </pic:pic>
              </a:graphicData>
            </a:graphic>
          </wp:inline>
        </w:drawing>
      </w:r>
    </w:p>
    <w:p w:rsidR="00064CBA" w:rsidRDefault="00064CBA" w:rsidP="00064CBA">
      <w:pPr>
        <w:pStyle w:val="Paragraph"/>
        <w:ind w:firstLine="0"/>
        <w:rPr>
          <w:sz w:val="28"/>
          <w:szCs w:val="28"/>
        </w:rPr>
      </w:pPr>
    </w:p>
    <w:p w:rsidR="00064CBA" w:rsidRDefault="00064CBA" w:rsidP="00064CBA">
      <w:pPr>
        <w:pStyle w:val="Paragraph"/>
        <w:numPr>
          <w:ilvl w:val="0"/>
          <w:numId w:val="26"/>
        </w:numPr>
        <w:rPr>
          <w:sz w:val="28"/>
          <w:szCs w:val="28"/>
        </w:rPr>
      </w:pPr>
      <w:r>
        <w:rPr>
          <w:noProof/>
        </w:rPr>
        <w:lastRenderedPageBreak/>
        <w:drawing>
          <wp:anchor distT="0" distB="0" distL="114300" distR="114300" simplePos="0" relativeHeight="251661312" behindDoc="0" locked="0" layoutInCell="1" allowOverlap="1" wp14:anchorId="00C2CF92" wp14:editId="4CA1B648">
            <wp:simplePos x="0" y="0"/>
            <wp:positionH relativeFrom="column">
              <wp:posOffset>161925</wp:posOffset>
            </wp:positionH>
            <wp:positionV relativeFrom="paragraph">
              <wp:posOffset>374015</wp:posOffset>
            </wp:positionV>
            <wp:extent cx="5671185" cy="33362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185"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Quản lý thống kê bán hàng</w:t>
      </w:r>
    </w:p>
    <w:p w:rsidR="00064CBA" w:rsidRPr="00D47524" w:rsidRDefault="00064CBA" w:rsidP="00064CBA">
      <w:pPr>
        <w:pStyle w:val="Paragraph"/>
        <w:ind w:left="717" w:firstLine="0"/>
        <w:rPr>
          <w:sz w:val="28"/>
          <w:szCs w:val="28"/>
        </w:rPr>
      </w:pPr>
    </w:p>
    <w:p w:rsidR="00064CBA" w:rsidRDefault="00064CBA" w:rsidP="00064CBA">
      <w:pPr>
        <w:pStyle w:val="Heading1"/>
        <w:numPr>
          <w:ilvl w:val="0"/>
          <w:numId w:val="26"/>
        </w:numPr>
      </w:pPr>
      <w:r>
        <w:t>Quản lý đơn hàng</w:t>
      </w:r>
    </w:p>
    <w:p w:rsidR="00064CBA" w:rsidRPr="006C0EC4" w:rsidRDefault="00064CBA" w:rsidP="00064CBA">
      <w:pPr>
        <w:pStyle w:val="Paragraph"/>
      </w:pPr>
      <w:r>
        <w:rPr>
          <w:noProof/>
        </w:rPr>
        <w:drawing>
          <wp:inline distT="0" distB="0" distL="0" distR="0" wp14:anchorId="72DAC25E" wp14:editId="4D5F9020">
            <wp:extent cx="5669280" cy="3573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3574981"/>
                    </a:xfrm>
                    <a:prstGeom prst="rect">
                      <a:avLst/>
                    </a:prstGeom>
                    <a:noFill/>
                    <a:ln>
                      <a:noFill/>
                    </a:ln>
                  </pic:spPr>
                </pic:pic>
              </a:graphicData>
            </a:graphic>
          </wp:inline>
        </w:drawing>
      </w:r>
    </w:p>
    <w:p w:rsidR="00064CBA" w:rsidRDefault="00064CBA" w:rsidP="00064CBA">
      <w:pPr>
        <w:pStyle w:val="Heading1"/>
      </w:pPr>
    </w:p>
    <w:p w:rsidR="00064CBA" w:rsidRDefault="00064CBA" w:rsidP="00064CBA">
      <w:pPr>
        <w:overflowPunct/>
        <w:autoSpaceDE/>
        <w:autoSpaceDN/>
        <w:adjustRightInd/>
        <w:spacing w:after="160" w:line="360" w:lineRule="auto"/>
        <w:contextualSpacing/>
        <w:textAlignment w:val="auto"/>
        <w:rPr>
          <w:b/>
          <w:sz w:val="28"/>
          <w:szCs w:val="28"/>
        </w:rPr>
      </w:pPr>
      <w:r>
        <w:rPr>
          <w:b/>
          <w:sz w:val="28"/>
          <w:szCs w:val="28"/>
        </w:rPr>
        <w:lastRenderedPageBreak/>
        <w:t xml:space="preserve">1.2  </w:t>
      </w:r>
      <w:r w:rsidRPr="008C6DA4">
        <w:rPr>
          <w:b/>
          <w:sz w:val="28"/>
          <w:szCs w:val="28"/>
        </w:rPr>
        <w:t>SEQUENCE DIAGRAM</w:t>
      </w:r>
    </w:p>
    <w:p w:rsidR="00064CBA" w:rsidRDefault="00064CBA" w:rsidP="00064CBA">
      <w:pPr>
        <w:overflowPunct/>
        <w:autoSpaceDE/>
        <w:autoSpaceDN/>
        <w:adjustRightInd/>
        <w:spacing w:after="160" w:line="360" w:lineRule="auto"/>
        <w:contextualSpacing/>
        <w:textAlignment w:val="auto"/>
        <w:rPr>
          <w:sz w:val="28"/>
          <w:szCs w:val="28"/>
        </w:rPr>
      </w:pPr>
      <w:r>
        <w:rPr>
          <w:b/>
          <w:sz w:val="28"/>
          <w:szCs w:val="28"/>
        </w:rPr>
        <w:tab/>
      </w:r>
      <w:r w:rsidRPr="008C6DA4">
        <w:rPr>
          <w:sz w:val="28"/>
          <w:szCs w:val="28"/>
        </w:rPr>
        <w:t>Biểu đồ tuần tự là phương tiện biểu diễn tương tác dưới dạng hình ảnh. Tập trung vào thứ tự các công việc thực hiện.</w:t>
      </w:r>
    </w:p>
    <w:p w:rsidR="00064CBA" w:rsidRPr="008C6DA4" w:rsidRDefault="00064CBA" w:rsidP="00064CBA">
      <w:pPr>
        <w:overflowPunct/>
        <w:autoSpaceDE/>
        <w:autoSpaceDN/>
        <w:adjustRightInd/>
        <w:spacing w:after="160" w:line="360" w:lineRule="auto"/>
        <w:contextualSpacing/>
        <w:textAlignment w:val="auto"/>
        <w:rPr>
          <w:sz w:val="28"/>
          <w:szCs w:val="28"/>
        </w:rPr>
      </w:pPr>
      <w:r w:rsidRPr="00A01D5B">
        <w:rPr>
          <w:noProof/>
          <w:sz w:val="28"/>
          <w:szCs w:val="28"/>
        </w:rPr>
        <w:drawing>
          <wp:anchor distT="0" distB="0" distL="114300" distR="114300" simplePos="0" relativeHeight="251662336" behindDoc="0" locked="0" layoutInCell="1" allowOverlap="1" wp14:anchorId="2EBE0FDB" wp14:editId="4C730E10">
            <wp:simplePos x="0" y="0"/>
            <wp:positionH relativeFrom="column">
              <wp:posOffset>-257175</wp:posOffset>
            </wp:positionH>
            <wp:positionV relativeFrom="paragraph">
              <wp:posOffset>-2540</wp:posOffset>
            </wp:positionV>
            <wp:extent cx="6216295" cy="4876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568" t="24720" r="36286" b="9526"/>
                    <a:stretch/>
                  </pic:blipFill>
                  <pic:spPr bwMode="auto">
                    <a:xfrm>
                      <a:off x="0" y="0"/>
                      <a:ext cx="6216295" cy="487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CBA" w:rsidRPr="004F4883" w:rsidRDefault="00064CBA" w:rsidP="00064CBA">
      <w:pPr>
        <w:spacing w:line="360" w:lineRule="auto"/>
        <w:rPr>
          <w:b/>
          <w:sz w:val="28"/>
          <w:szCs w:val="28"/>
        </w:rPr>
      </w:pPr>
    </w:p>
    <w:p w:rsidR="00064CBA" w:rsidRPr="00267005" w:rsidRDefault="00064CBA" w:rsidP="00064CBA">
      <w:pPr>
        <w:overflowPunct/>
        <w:autoSpaceDE/>
        <w:autoSpaceDN/>
        <w:adjustRightInd/>
        <w:spacing w:after="160" w:line="360" w:lineRule="auto"/>
        <w:contextualSpacing/>
        <w:textAlignment w:val="auto"/>
        <w:rPr>
          <w:sz w:val="28"/>
          <w:szCs w:val="28"/>
        </w:rPr>
      </w:pPr>
    </w:p>
    <w:p w:rsidR="00064CBA" w:rsidRPr="00CC4A7E" w:rsidRDefault="00064CBA" w:rsidP="00064CBA">
      <w:pPr>
        <w:overflowPunct/>
        <w:autoSpaceDE/>
        <w:autoSpaceDN/>
        <w:adjustRightInd/>
        <w:spacing w:after="160" w:line="360" w:lineRule="auto"/>
        <w:contextualSpacing/>
        <w:textAlignment w:val="auto"/>
        <w:rPr>
          <w:sz w:val="28"/>
          <w:szCs w:val="28"/>
        </w:rPr>
      </w:pPr>
    </w:p>
    <w:p w:rsidR="00064CBA" w:rsidRPr="00CC4A7E" w:rsidRDefault="00064CBA" w:rsidP="00064CBA">
      <w:pPr>
        <w:spacing w:line="360" w:lineRule="auto"/>
        <w:rPr>
          <w:sz w:val="28"/>
          <w:szCs w:val="28"/>
        </w:rPr>
      </w:pPr>
    </w:p>
    <w:p w:rsidR="00064CBA" w:rsidRPr="00147619" w:rsidRDefault="00064CBA" w:rsidP="00064CBA">
      <w:pPr>
        <w:pStyle w:val="Paragraph"/>
        <w:rPr>
          <w:sz w:val="28"/>
          <w:szCs w:val="28"/>
        </w:rPr>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Paragraph"/>
      </w:pPr>
    </w:p>
    <w:p w:rsidR="00064CBA" w:rsidRDefault="00064CBA" w:rsidP="00064CBA">
      <w:pPr>
        <w:pStyle w:val="Paragraph"/>
      </w:pPr>
    </w:p>
    <w:p w:rsidR="00064CBA" w:rsidRDefault="00064CBA" w:rsidP="00064CBA">
      <w:pPr>
        <w:pStyle w:val="Paragraph"/>
        <w:ind w:left="2880" w:firstLine="720"/>
        <w:rPr>
          <w:sz w:val="28"/>
          <w:szCs w:val="28"/>
        </w:rPr>
      </w:pPr>
      <w:r w:rsidRPr="00105144">
        <w:rPr>
          <w:sz w:val="28"/>
          <w:szCs w:val="28"/>
        </w:rPr>
        <w:t>ĐĂNG KÝ</w:t>
      </w: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Default="00AB2C88" w:rsidP="00064CBA">
      <w:pPr>
        <w:pStyle w:val="Paragraph"/>
        <w:ind w:left="2880" w:firstLine="720"/>
        <w:rPr>
          <w:sz w:val="28"/>
          <w:szCs w:val="28"/>
        </w:rPr>
      </w:pPr>
    </w:p>
    <w:p w:rsidR="00AB2C88" w:rsidRPr="00105144" w:rsidRDefault="00AB2C88" w:rsidP="00064CBA">
      <w:pPr>
        <w:pStyle w:val="Paragraph"/>
        <w:ind w:left="2880" w:firstLine="720"/>
        <w:rPr>
          <w:sz w:val="28"/>
          <w:szCs w:val="28"/>
        </w:rPr>
      </w:pPr>
    </w:p>
    <w:p w:rsidR="00064CBA" w:rsidRDefault="00064CBA" w:rsidP="00064CBA">
      <w:pPr>
        <w:pStyle w:val="Paragraph"/>
      </w:pPr>
    </w:p>
    <w:p w:rsidR="00064CBA" w:rsidRDefault="00064CBA" w:rsidP="00064CBA">
      <w:pPr>
        <w:pStyle w:val="Paragraph"/>
      </w:pPr>
      <w:r w:rsidRPr="00A01D5B">
        <w:rPr>
          <w:noProof/>
          <w:sz w:val="28"/>
          <w:szCs w:val="28"/>
        </w:rPr>
        <w:drawing>
          <wp:anchor distT="0" distB="0" distL="114300" distR="114300" simplePos="0" relativeHeight="251663360" behindDoc="0" locked="0" layoutInCell="1" allowOverlap="1" wp14:anchorId="74EF5CEB" wp14:editId="1DCC8CCC">
            <wp:simplePos x="0" y="0"/>
            <wp:positionH relativeFrom="column">
              <wp:posOffset>-5715</wp:posOffset>
            </wp:positionH>
            <wp:positionV relativeFrom="paragraph">
              <wp:posOffset>78740</wp:posOffset>
            </wp:positionV>
            <wp:extent cx="5751211" cy="324612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398" t="25247" r="34700" b="9170"/>
                    <a:stretch/>
                  </pic:blipFill>
                  <pic:spPr bwMode="auto">
                    <a:xfrm>
                      <a:off x="0" y="0"/>
                      <a:ext cx="5751211"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CBA" w:rsidRDefault="00064CBA" w:rsidP="00064CBA">
      <w:pPr>
        <w:pStyle w:val="Paragraph"/>
      </w:pPr>
    </w:p>
    <w:p w:rsidR="00064CBA" w:rsidRPr="00215721" w:rsidRDefault="00064CBA" w:rsidP="00064CBA">
      <w:pPr>
        <w:pStyle w:val="Paragraph"/>
      </w:pP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r w:rsidRPr="00A01D5B">
        <w:rPr>
          <w:noProof/>
          <w:sz w:val="28"/>
          <w:szCs w:val="28"/>
        </w:rPr>
        <w:drawing>
          <wp:anchor distT="0" distB="0" distL="114300" distR="114300" simplePos="0" relativeHeight="251664384" behindDoc="0" locked="0" layoutInCell="1" allowOverlap="1" wp14:anchorId="4B423777" wp14:editId="4656A367">
            <wp:simplePos x="0" y="0"/>
            <wp:positionH relativeFrom="column">
              <wp:posOffset>230505</wp:posOffset>
            </wp:positionH>
            <wp:positionV relativeFrom="paragraph">
              <wp:posOffset>255905</wp:posOffset>
            </wp:positionV>
            <wp:extent cx="5303520" cy="38176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710" t="25597" r="36979" b="10755"/>
                    <a:stretch/>
                  </pic:blipFill>
                  <pic:spPr bwMode="auto">
                    <a:xfrm>
                      <a:off x="0" y="0"/>
                      <a:ext cx="5303520" cy="381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r>
        <w:tab/>
      </w:r>
      <w:r>
        <w:tab/>
        <w:t>ĐĂNG NHẬP</w:t>
      </w: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ind w:left="2880" w:firstLine="0"/>
      </w:pPr>
      <w:r>
        <w:lastRenderedPageBreak/>
        <w:t>TẠO ĐƠN HÀNG MỚI</w:t>
      </w:r>
    </w:p>
    <w:p w:rsidR="00064CBA" w:rsidRDefault="00064CBA" w:rsidP="00064CBA">
      <w:pPr>
        <w:pStyle w:val="Paragraph"/>
      </w:pPr>
    </w:p>
    <w:p w:rsidR="00064CBA" w:rsidRDefault="00064CBA" w:rsidP="00064CBA">
      <w:pPr>
        <w:pStyle w:val="Paragraph"/>
      </w:pPr>
      <w:r w:rsidRPr="00A01D5B">
        <w:rPr>
          <w:noProof/>
          <w:sz w:val="28"/>
          <w:szCs w:val="28"/>
        </w:rPr>
        <w:drawing>
          <wp:anchor distT="0" distB="0" distL="114300" distR="114300" simplePos="0" relativeHeight="251665408" behindDoc="0" locked="0" layoutInCell="1" allowOverlap="1" wp14:anchorId="04C771BA" wp14:editId="72628EBC">
            <wp:simplePos x="0" y="0"/>
            <wp:positionH relativeFrom="column">
              <wp:posOffset>413385</wp:posOffset>
            </wp:positionH>
            <wp:positionV relativeFrom="paragraph">
              <wp:posOffset>78740</wp:posOffset>
            </wp:positionV>
            <wp:extent cx="4968240" cy="3402941"/>
            <wp:effectExtent l="0" t="0" r="381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329" t="24896" r="36978" b="11456"/>
                    <a:stretch/>
                  </pic:blipFill>
                  <pic:spPr bwMode="auto">
                    <a:xfrm>
                      <a:off x="0" y="0"/>
                      <a:ext cx="4968240" cy="34029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spacing w:line="360" w:lineRule="auto"/>
        <w:ind w:left="2880" w:firstLine="720"/>
        <w:rPr>
          <w:sz w:val="28"/>
          <w:szCs w:val="28"/>
        </w:rPr>
      </w:pPr>
      <w:r w:rsidRPr="00A01D5B">
        <w:rPr>
          <w:sz w:val="28"/>
          <w:szCs w:val="28"/>
        </w:rPr>
        <w:t>Tạo ngành hàng mới</w:t>
      </w:r>
    </w:p>
    <w:p w:rsidR="00064CBA" w:rsidRPr="00A01D5B" w:rsidRDefault="00064CBA" w:rsidP="00064CBA">
      <w:pPr>
        <w:spacing w:line="360" w:lineRule="auto"/>
        <w:ind w:left="2880" w:firstLine="720"/>
        <w:rPr>
          <w:sz w:val="28"/>
          <w:szCs w:val="28"/>
        </w:rPr>
      </w:pPr>
      <w:r w:rsidRPr="00A01D5B">
        <w:rPr>
          <w:noProof/>
          <w:sz w:val="28"/>
          <w:szCs w:val="28"/>
        </w:rPr>
        <w:drawing>
          <wp:anchor distT="0" distB="0" distL="114300" distR="114300" simplePos="0" relativeHeight="251666432" behindDoc="0" locked="0" layoutInCell="1" allowOverlap="1" wp14:anchorId="4A0ABBE8" wp14:editId="18D785A1">
            <wp:simplePos x="0" y="0"/>
            <wp:positionH relativeFrom="column">
              <wp:posOffset>436245</wp:posOffset>
            </wp:positionH>
            <wp:positionV relativeFrom="paragraph">
              <wp:posOffset>31750</wp:posOffset>
            </wp:positionV>
            <wp:extent cx="4892675" cy="369570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9626" t="25597" r="37768" b="10930"/>
                    <a:stretch/>
                  </pic:blipFill>
                  <pic:spPr bwMode="auto">
                    <a:xfrm>
                      <a:off x="0" y="0"/>
                      <a:ext cx="48926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Default="00064CBA" w:rsidP="00064CBA">
      <w:pPr>
        <w:pStyle w:val="Paragraph"/>
      </w:pPr>
    </w:p>
    <w:p w:rsidR="00064CBA" w:rsidRPr="00105144" w:rsidRDefault="00064CBA" w:rsidP="00064CBA">
      <w:pPr>
        <w:pStyle w:val="Paragraph"/>
      </w:pPr>
    </w:p>
    <w:p w:rsidR="00064CBA" w:rsidRDefault="00064CBA" w:rsidP="00064CBA">
      <w:pPr>
        <w:pStyle w:val="Heading1"/>
      </w:pPr>
    </w:p>
    <w:p w:rsidR="00064CBA" w:rsidRDefault="00064CBA" w:rsidP="00064CBA">
      <w:pPr>
        <w:pStyle w:val="Heading1"/>
      </w:pPr>
    </w:p>
    <w:p w:rsidR="00064CBA" w:rsidRDefault="00064CBA" w:rsidP="00064CBA">
      <w:pPr>
        <w:pStyle w:val="Heading1"/>
        <w:ind w:firstLine="720"/>
      </w:pPr>
    </w:p>
    <w:p w:rsidR="00064CBA" w:rsidRDefault="00064CBA" w:rsidP="00064CBA">
      <w:pPr>
        <w:pStyle w:val="Heading1"/>
        <w:ind w:left="2160" w:firstLine="720"/>
      </w:pPr>
      <w:r>
        <w:lastRenderedPageBreak/>
        <w:t>TẠO LOẠI SẢN PHẨM</w:t>
      </w:r>
    </w:p>
    <w:p w:rsidR="00064CBA" w:rsidRDefault="00064CBA" w:rsidP="00064CBA">
      <w:pPr>
        <w:pStyle w:val="Heading1"/>
      </w:pPr>
    </w:p>
    <w:p w:rsidR="00064CBA" w:rsidRDefault="00064CBA" w:rsidP="00064CBA">
      <w:pPr>
        <w:pStyle w:val="Heading1"/>
      </w:pPr>
      <w:r>
        <w:t>1.3 CLASS DIAGRAM</w:t>
      </w:r>
    </w:p>
    <w:p w:rsidR="00064CBA" w:rsidRPr="004A2BF7" w:rsidRDefault="00064CBA" w:rsidP="00064CBA">
      <w:pPr>
        <w:pStyle w:val="Paragraph"/>
        <w:rPr>
          <w:sz w:val="28"/>
          <w:szCs w:val="28"/>
        </w:rPr>
      </w:pPr>
      <w:r w:rsidRPr="004A2BF7">
        <w:rPr>
          <w:sz w:val="28"/>
          <w:szCs w:val="28"/>
        </w:rPr>
        <w:t>Biểu đồ lớp mô tả các lớp, là viên gạch để xây dựng bất kỳ hệ thống hướng đối tượng nào. Khả năng cộng tác giữa chúng, bằng cách truyền thông điệp, được chỉ ra trong các mối quan hệ giữa chúng. Các thuộc tính và các thao tác của lớp, cũng như các quan hệ giữa các lớp.</w:t>
      </w:r>
    </w:p>
    <w:p w:rsidR="00064CBA" w:rsidRPr="00E81757" w:rsidRDefault="00064CBA" w:rsidP="00064CBA">
      <w:pPr>
        <w:pStyle w:val="Paragraph"/>
      </w:pPr>
    </w:p>
    <w:p w:rsidR="00064CBA" w:rsidRDefault="00064CBA" w:rsidP="00064CBA">
      <w:pPr>
        <w:pStyle w:val="Heading1"/>
      </w:pPr>
      <w:r>
        <w:rPr>
          <w:noProof/>
        </w:rPr>
        <w:drawing>
          <wp:inline distT="0" distB="0" distL="0" distR="0" wp14:anchorId="1F2E3CDE" wp14:editId="4BE1E026">
            <wp:extent cx="5969703" cy="4693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5971709" cy="4695497"/>
                    </a:xfrm>
                    <a:prstGeom prst="rect">
                      <a:avLst/>
                    </a:prstGeom>
                  </pic:spPr>
                </pic:pic>
              </a:graphicData>
            </a:graphic>
          </wp:inline>
        </w:drawing>
      </w:r>
    </w:p>
    <w:p w:rsidR="00064CBA" w:rsidRDefault="00064CBA" w:rsidP="00064CBA">
      <w:pPr>
        <w:pStyle w:val="Heading1"/>
      </w:pPr>
    </w:p>
    <w:p w:rsidR="00064CBA" w:rsidRDefault="00064CBA" w:rsidP="00064CBA">
      <w:pPr>
        <w:pStyle w:val="Heading1"/>
      </w:pPr>
    </w:p>
    <w:p w:rsidR="00064CBA" w:rsidRDefault="00064CBA" w:rsidP="00064CBA">
      <w:pPr>
        <w:pStyle w:val="Heading1"/>
      </w:pPr>
    </w:p>
    <w:p w:rsidR="00B50E26" w:rsidRPr="00064CBA" w:rsidRDefault="00B50E26" w:rsidP="00064CBA"/>
    <w:sectPr w:rsidR="00B50E26" w:rsidRPr="00064CBA" w:rsidSect="00064CBA">
      <w:headerReference w:type="default" r:id="rId22"/>
      <w:footerReference w:type="default" r:id="rId23"/>
      <w:type w:val="oddPage"/>
      <w:pgSz w:w="11907" w:h="16840" w:code="9"/>
      <w:pgMar w:top="993" w:right="1275" w:bottom="2410" w:left="1701" w:header="1008"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301" w:rsidRDefault="00351301">
      <w:r>
        <w:separator/>
      </w:r>
    </w:p>
  </w:endnote>
  <w:endnote w:type="continuationSeparator" w:id="0">
    <w:p w:rsidR="00351301" w:rsidRDefault="00351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TimesNewRoman,Bold">
    <w:altName w:val="Arial Unicode MS"/>
    <w:panose1 w:val="00000000000000000000"/>
    <w:charset w:val="88"/>
    <w:family w:val="auto"/>
    <w:notTrueType/>
    <w:pitch w:val="default"/>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026581"/>
      <w:docPartObj>
        <w:docPartGallery w:val="Page Numbers (Bottom of Page)"/>
        <w:docPartUnique/>
      </w:docPartObj>
    </w:sdtPr>
    <w:sdtEndPr>
      <w:rPr>
        <w:noProof/>
      </w:rPr>
    </w:sdtEndPr>
    <w:sdtContent>
      <w:p w:rsidR="00A04DBA" w:rsidRDefault="00A04DBA">
        <w:pPr>
          <w:pStyle w:val="Footer"/>
          <w:jc w:val="right"/>
          <w:rPr>
            <w:noProof/>
          </w:rPr>
        </w:pPr>
        <w:r>
          <w:rPr>
            <w:noProof/>
          </w:rPr>
          <mc:AlternateContent>
            <mc:Choice Requires="wps">
              <w:drawing>
                <wp:anchor distT="0" distB="0" distL="114300" distR="114300" simplePos="0" relativeHeight="251669504" behindDoc="0" locked="0" layoutInCell="1" allowOverlap="1" wp14:anchorId="7ACF6248" wp14:editId="00FA4BA3">
                  <wp:simplePos x="0" y="0"/>
                  <wp:positionH relativeFrom="column">
                    <wp:posOffset>-56515</wp:posOffset>
                  </wp:positionH>
                  <wp:positionV relativeFrom="paragraph">
                    <wp:posOffset>185420</wp:posOffset>
                  </wp:positionV>
                  <wp:extent cx="5684520" cy="22860"/>
                  <wp:effectExtent l="0" t="0" r="30480" b="34290"/>
                  <wp:wrapNone/>
                  <wp:docPr id="9" name="Straight Connector 9"/>
                  <wp:cNvGraphicFramePr/>
                  <a:graphic xmlns:a="http://schemas.openxmlformats.org/drawingml/2006/main">
                    <a:graphicData uri="http://schemas.microsoft.com/office/word/2010/wordprocessingShape">
                      <wps:wsp>
                        <wps:cNvCnPr/>
                        <wps:spPr>
                          <a:xfrm>
                            <a:off x="0" y="0"/>
                            <a:ext cx="5684520" cy="228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BFE4" id="Straight Connector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4.6pt" to="443.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" strokecolor="black [3040]" strokeweight="1pt"/>
              </w:pict>
            </mc:Fallback>
          </mc:AlternateContent>
        </w:r>
        <w:r>
          <w:fldChar w:fldCharType="begin"/>
        </w:r>
        <w:r>
          <w:instrText xml:space="preserve"> PAGE   \* MERGEFORMAT </w:instrText>
        </w:r>
        <w:r>
          <w:fldChar w:fldCharType="separate"/>
        </w:r>
        <w:r w:rsidR="00AB2C88">
          <w:rPr>
            <w:noProof/>
          </w:rPr>
          <w:t>3</w:t>
        </w:r>
        <w:r>
          <w:rPr>
            <w:noProof/>
          </w:rPr>
          <w:fldChar w:fldCharType="end"/>
        </w:r>
      </w:p>
      <w:p w:rsidR="00A04DBA" w:rsidRDefault="00D73412" w:rsidP="008B0709">
        <w:pPr>
          <w:pStyle w:val="Footer"/>
        </w:pPr>
        <w:r>
          <w:rPr>
            <w:noProof/>
          </w:rPr>
          <w:t>NGUY</w:t>
        </w:r>
        <w:r w:rsidRPr="00D73412">
          <w:rPr>
            <w:noProof/>
          </w:rPr>
          <w:t>ỄN</w:t>
        </w:r>
        <w:r>
          <w:rPr>
            <w:noProof/>
          </w:rPr>
          <w:t xml:space="preserve"> QUANG PH</w:t>
        </w:r>
        <w:r w:rsidRPr="00D73412">
          <w:rPr>
            <w:noProof/>
          </w:rPr>
          <w:t>ƯƠN</w:t>
        </w:r>
        <w:r>
          <w:rPr>
            <w:noProof/>
          </w:rPr>
          <w:t>G</w:t>
        </w:r>
        <w:r w:rsidR="00A04DBA">
          <w:rPr>
            <w:noProof/>
          </w:rPr>
          <w:t xml:space="preserve"> – 15</w:t>
        </w:r>
        <w:r>
          <w:rPr>
            <w:noProof/>
          </w:rPr>
          <w:t>TCLC2</w:t>
        </w:r>
      </w:p>
    </w:sdtContent>
  </w:sdt>
  <w:p w:rsidR="00A04DBA" w:rsidRDefault="00A04D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301" w:rsidRDefault="00351301">
      <w:r>
        <w:separator/>
      </w:r>
    </w:p>
  </w:footnote>
  <w:footnote w:type="continuationSeparator" w:id="0">
    <w:p w:rsidR="00351301" w:rsidRDefault="0035130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DBA" w:rsidRDefault="00A04DBA" w:rsidP="003654DE">
    <w:pPr>
      <w:pStyle w:val="Header"/>
      <w:pBdr>
        <w:bottom w:val="single" w:sz="4" w:space="4" w:color="C0C0C0"/>
      </w:pBdr>
      <w:tabs>
        <w:tab w:val="clear" w:pos="8640"/>
        <w:tab w:val="right" w:pos="8789"/>
      </w:tabs>
    </w:pPr>
    <w:r>
      <w:t>WEBSITE QUẢN LÝ BÁN HÀNG ONLINE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E70437E"/>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lvlText w:val="%5."/>
      <w:lvlJc w:val="left"/>
      <w:pPr>
        <w:tabs>
          <w:tab w:val="num" w:pos="720"/>
        </w:tabs>
        <w:ind w:left="-72"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5134FB0"/>
    <w:multiLevelType w:val="hybridMultilevel"/>
    <w:tmpl w:val="D0527A54"/>
    <w:lvl w:ilvl="0" w:tplc="0F0CB128">
      <w:start w:val="4"/>
      <w:numFmt w:val="bullet"/>
      <w:lvlText w:val="-"/>
      <w:lvlJc w:val="left"/>
      <w:pPr>
        <w:ind w:left="432" w:hanging="360"/>
      </w:pPr>
      <w:rPr>
        <w:rFonts w:ascii="Times New Roman" w:eastAsia="Times New Roman" w:hAnsi="Times New Roman" w:cs="Times New Roman" w:hint="default"/>
      </w:rPr>
    </w:lvl>
    <w:lvl w:ilvl="1" w:tplc="08090003" w:tentative="1">
      <w:start w:val="1"/>
      <w:numFmt w:val="bullet"/>
      <w:lvlText w:val="o"/>
      <w:lvlJc w:val="left"/>
      <w:pPr>
        <w:ind w:left="1152" w:hanging="360"/>
      </w:pPr>
      <w:rPr>
        <w:rFonts w:ascii="Courier New" w:hAnsi="Courier New" w:cs="Courier New" w:hint="default"/>
      </w:rPr>
    </w:lvl>
    <w:lvl w:ilvl="2" w:tplc="08090005" w:tentative="1">
      <w:start w:val="1"/>
      <w:numFmt w:val="bullet"/>
      <w:lvlText w:val=""/>
      <w:lvlJc w:val="left"/>
      <w:pPr>
        <w:ind w:left="1872" w:hanging="360"/>
      </w:pPr>
      <w:rPr>
        <w:rFonts w:ascii="Wingdings" w:hAnsi="Wingdings" w:hint="default"/>
      </w:rPr>
    </w:lvl>
    <w:lvl w:ilvl="3" w:tplc="08090001" w:tentative="1">
      <w:start w:val="1"/>
      <w:numFmt w:val="bullet"/>
      <w:lvlText w:val=""/>
      <w:lvlJc w:val="left"/>
      <w:pPr>
        <w:ind w:left="2592" w:hanging="360"/>
      </w:pPr>
      <w:rPr>
        <w:rFonts w:ascii="Symbol" w:hAnsi="Symbol" w:hint="default"/>
      </w:rPr>
    </w:lvl>
    <w:lvl w:ilvl="4" w:tplc="08090003" w:tentative="1">
      <w:start w:val="1"/>
      <w:numFmt w:val="bullet"/>
      <w:lvlText w:val="o"/>
      <w:lvlJc w:val="left"/>
      <w:pPr>
        <w:ind w:left="3312" w:hanging="360"/>
      </w:pPr>
      <w:rPr>
        <w:rFonts w:ascii="Courier New" w:hAnsi="Courier New" w:cs="Courier New" w:hint="default"/>
      </w:rPr>
    </w:lvl>
    <w:lvl w:ilvl="5" w:tplc="08090005" w:tentative="1">
      <w:start w:val="1"/>
      <w:numFmt w:val="bullet"/>
      <w:lvlText w:val=""/>
      <w:lvlJc w:val="left"/>
      <w:pPr>
        <w:ind w:left="4032" w:hanging="360"/>
      </w:pPr>
      <w:rPr>
        <w:rFonts w:ascii="Wingdings" w:hAnsi="Wingdings" w:hint="default"/>
      </w:rPr>
    </w:lvl>
    <w:lvl w:ilvl="6" w:tplc="08090001" w:tentative="1">
      <w:start w:val="1"/>
      <w:numFmt w:val="bullet"/>
      <w:lvlText w:val=""/>
      <w:lvlJc w:val="left"/>
      <w:pPr>
        <w:ind w:left="4752" w:hanging="360"/>
      </w:pPr>
      <w:rPr>
        <w:rFonts w:ascii="Symbol" w:hAnsi="Symbol" w:hint="default"/>
      </w:rPr>
    </w:lvl>
    <w:lvl w:ilvl="7" w:tplc="08090003" w:tentative="1">
      <w:start w:val="1"/>
      <w:numFmt w:val="bullet"/>
      <w:lvlText w:val="o"/>
      <w:lvlJc w:val="left"/>
      <w:pPr>
        <w:ind w:left="5472" w:hanging="360"/>
      </w:pPr>
      <w:rPr>
        <w:rFonts w:ascii="Courier New" w:hAnsi="Courier New" w:cs="Courier New" w:hint="default"/>
      </w:rPr>
    </w:lvl>
    <w:lvl w:ilvl="8" w:tplc="08090005" w:tentative="1">
      <w:start w:val="1"/>
      <w:numFmt w:val="bullet"/>
      <w:lvlText w:val=""/>
      <w:lvlJc w:val="left"/>
      <w:pPr>
        <w:ind w:left="6192" w:hanging="360"/>
      </w:pPr>
      <w:rPr>
        <w:rFonts w:ascii="Wingdings" w:hAnsi="Wingdings" w:hint="default"/>
      </w:rPr>
    </w:lvl>
  </w:abstractNum>
  <w:abstractNum w:abstractNumId="2" w15:restartNumberingAfterBreak="0">
    <w:nsid w:val="078A76D4"/>
    <w:multiLevelType w:val="hybridMultilevel"/>
    <w:tmpl w:val="320AF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6724D"/>
    <w:multiLevelType w:val="hybridMultilevel"/>
    <w:tmpl w:val="DCD8C7EC"/>
    <w:lvl w:ilvl="0" w:tplc="FFFFFFFF">
      <w:start w:val="1"/>
      <w:numFmt w:val="decimal"/>
      <w:pStyle w:val="Reference"/>
      <w:lvlText w:val="[%1]"/>
      <w:lvlJc w:val="left"/>
      <w:pPr>
        <w:tabs>
          <w:tab w:val="num" w:pos="1080"/>
        </w:tabs>
        <w:ind w:left="360" w:hanging="360"/>
      </w:pPr>
      <w:rPr>
        <w:rFonts w:ascii="Times New Roman" w:hAnsi="Times New Roman" w:hint="default"/>
        <w:b w:val="0"/>
        <w:i w:val="0"/>
        <w:color w:val="auto"/>
        <w:sz w:val="24"/>
        <w:u w:val="none"/>
      </w:rPr>
    </w:lvl>
    <w:lvl w:ilvl="1" w:tplc="EF86776C">
      <w:start w:val="1"/>
      <w:numFmt w:val="decimal"/>
      <w:lvlText w:val="%2"/>
      <w:lvlJc w:val="left"/>
      <w:pPr>
        <w:tabs>
          <w:tab w:val="num" w:pos="-360"/>
        </w:tabs>
        <w:ind w:left="-360" w:firstLine="0"/>
      </w:pPr>
      <w:rPr>
        <w:rFonts w:hint="default"/>
      </w:r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4" w15:restartNumberingAfterBreak="0">
    <w:nsid w:val="0D5D6C86"/>
    <w:multiLevelType w:val="hybridMultilevel"/>
    <w:tmpl w:val="9DF8BA90"/>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84631F"/>
    <w:multiLevelType w:val="hybridMultilevel"/>
    <w:tmpl w:val="1C0EC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952499"/>
    <w:multiLevelType w:val="hybridMultilevel"/>
    <w:tmpl w:val="CF9C31E2"/>
    <w:lvl w:ilvl="0" w:tplc="06621C1C">
      <w:start w:val="2"/>
      <w:numFmt w:val="bullet"/>
      <w:lvlText w:val="-"/>
      <w:lvlJc w:val="left"/>
      <w:pPr>
        <w:ind w:left="1074" w:hanging="360"/>
      </w:pPr>
      <w:rPr>
        <w:rFonts w:ascii="Times New Roman" w:eastAsia="Times New Roman" w:hAnsi="Times New Roman" w:cs="Times New Roman" w:hint="default"/>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7" w15:restartNumberingAfterBreak="0">
    <w:nsid w:val="1F357932"/>
    <w:multiLevelType w:val="hybridMultilevel"/>
    <w:tmpl w:val="91B44EAC"/>
    <w:lvl w:ilvl="0" w:tplc="0409000B">
      <w:start w:val="1"/>
      <w:numFmt w:val="bullet"/>
      <w:lvlText w:val=""/>
      <w:lvlJc w:val="left"/>
      <w:pPr>
        <w:ind w:left="2640" w:hanging="360"/>
      </w:pPr>
      <w:rPr>
        <w:rFonts w:ascii="Wingdings" w:hAnsi="Wingdings" w:hint="default"/>
      </w:rPr>
    </w:lvl>
    <w:lvl w:ilvl="1" w:tplc="04090003">
      <w:start w:val="1"/>
      <w:numFmt w:val="bullet"/>
      <w:lvlText w:val="o"/>
      <w:lvlJc w:val="left"/>
      <w:pPr>
        <w:ind w:left="3360" w:hanging="360"/>
      </w:pPr>
      <w:rPr>
        <w:rFonts w:ascii="Courier New" w:hAnsi="Courier New" w:cs="Courier New" w:hint="default"/>
      </w:rPr>
    </w:lvl>
    <w:lvl w:ilvl="2" w:tplc="04090005">
      <w:start w:val="1"/>
      <w:numFmt w:val="bullet"/>
      <w:lvlText w:val=""/>
      <w:lvlJc w:val="left"/>
      <w:pPr>
        <w:ind w:left="4080" w:hanging="360"/>
      </w:pPr>
      <w:rPr>
        <w:rFonts w:ascii="Wingdings" w:hAnsi="Wingdings" w:hint="default"/>
      </w:rPr>
    </w:lvl>
    <w:lvl w:ilvl="3" w:tplc="04090001">
      <w:start w:val="1"/>
      <w:numFmt w:val="bullet"/>
      <w:lvlText w:val=""/>
      <w:lvlJc w:val="left"/>
      <w:pPr>
        <w:ind w:left="4800" w:hanging="360"/>
      </w:pPr>
      <w:rPr>
        <w:rFonts w:ascii="Symbol" w:hAnsi="Symbol" w:hint="default"/>
      </w:rPr>
    </w:lvl>
    <w:lvl w:ilvl="4" w:tplc="04090003">
      <w:start w:val="1"/>
      <w:numFmt w:val="bullet"/>
      <w:lvlText w:val="o"/>
      <w:lvlJc w:val="left"/>
      <w:pPr>
        <w:ind w:left="5520" w:hanging="360"/>
      </w:pPr>
      <w:rPr>
        <w:rFonts w:ascii="Courier New" w:hAnsi="Courier New" w:cs="Courier New" w:hint="default"/>
      </w:rPr>
    </w:lvl>
    <w:lvl w:ilvl="5" w:tplc="04090005">
      <w:start w:val="1"/>
      <w:numFmt w:val="bullet"/>
      <w:lvlText w:val=""/>
      <w:lvlJc w:val="left"/>
      <w:pPr>
        <w:ind w:left="6240" w:hanging="360"/>
      </w:pPr>
      <w:rPr>
        <w:rFonts w:ascii="Wingdings" w:hAnsi="Wingdings" w:hint="default"/>
      </w:rPr>
    </w:lvl>
    <w:lvl w:ilvl="6" w:tplc="04090001">
      <w:start w:val="1"/>
      <w:numFmt w:val="bullet"/>
      <w:lvlText w:val=""/>
      <w:lvlJc w:val="left"/>
      <w:pPr>
        <w:ind w:left="6960" w:hanging="360"/>
      </w:pPr>
      <w:rPr>
        <w:rFonts w:ascii="Symbol" w:hAnsi="Symbol" w:hint="default"/>
      </w:rPr>
    </w:lvl>
    <w:lvl w:ilvl="7" w:tplc="04090003">
      <w:start w:val="1"/>
      <w:numFmt w:val="bullet"/>
      <w:lvlText w:val="o"/>
      <w:lvlJc w:val="left"/>
      <w:pPr>
        <w:ind w:left="7680" w:hanging="360"/>
      </w:pPr>
      <w:rPr>
        <w:rFonts w:ascii="Courier New" w:hAnsi="Courier New" w:cs="Courier New" w:hint="default"/>
      </w:rPr>
    </w:lvl>
    <w:lvl w:ilvl="8" w:tplc="04090005">
      <w:start w:val="1"/>
      <w:numFmt w:val="bullet"/>
      <w:lvlText w:val=""/>
      <w:lvlJc w:val="left"/>
      <w:pPr>
        <w:ind w:left="8400" w:hanging="360"/>
      </w:pPr>
      <w:rPr>
        <w:rFonts w:ascii="Wingdings" w:hAnsi="Wingdings" w:hint="default"/>
      </w:rPr>
    </w:lvl>
  </w:abstractNum>
  <w:abstractNum w:abstractNumId="8" w15:restartNumberingAfterBreak="0">
    <w:nsid w:val="20CB3BDD"/>
    <w:multiLevelType w:val="hybridMultilevel"/>
    <w:tmpl w:val="C428C5A8"/>
    <w:lvl w:ilvl="0" w:tplc="DF622C6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B22C8"/>
    <w:multiLevelType w:val="hybridMultilevel"/>
    <w:tmpl w:val="4EA43892"/>
    <w:lvl w:ilvl="0" w:tplc="C5563024">
      <w:start w:val="2"/>
      <w:numFmt w:val="bullet"/>
      <w:lvlText w:val="-"/>
      <w:lvlJc w:val="left"/>
      <w:pPr>
        <w:ind w:left="717" w:hanging="360"/>
      </w:pPr>
      <w:rPr>
        <w:rFonts w:ascii="Times New Roman" w:eastAsia="Times New Roman" w:hAnsi="Times New Roman" w:cs="Times New Roman"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0" w15:restartNumberingAfterBreak="0">
    <w:nsid w:val="2393702D"/>
    <w:multiLevelType w:val="hybridMultilevel"/>
    <w:tmpl w:val="91EC874A"/>
    <w:lvl w:ilvl="0" w:tplc="996C538C">
      <w:start w:val="3"/>
      <w:numFmt w:val="bullet"/>
      <w:lvlText w:val="-"/>
      <w:lvlJc w:val="left"/>
      <w:pPr>
        <w:ind w:left="504" w:hanging="360"/>
      </w:pPr>
      <w:rPr>
        <w:rFonts w:ascii="Times New Roman" w:eastAsia="Times New Roman" w:hAnsi="Times New Roman" w:cs="Times New Roman" w:hint="default"/>
      </w:rPr>
    </w:lvl>
    <w:lvl w:ilvl="1" w:tplc="08090003" w:tentative="1">
      <w:start w:val="1"/>
      <w:numFmt w:val="bullet"/>
      <w:lvlText w:val="o"/>
      <w:lvlJc w:val="left"/>
      <w:pPr>
        <w:ind w:left="1224" w:hanging="360"/>
      </w:pPr>
      <w:rPr>
        <w:rFonts w:ascii="Courier New" w:hAnsi="Courier New" w:cs="Courier New" w:hint="default"/>
      </w:rPr>
    </w:lvl>
    <w:lvl w:ilvl="2" w:tplc="08090005" w:tentative="1">
      <w:start w:val="1"/>
      <w:numFmt w:val="bullet"/>
      <w:lvlText w:val=""/>
      <w:lvlJc w:val="left"/>
      <w:pPr>
        <w:ind w:left="1944" w:hanging="360"/>
      </w:pPr>
      <w:rPr>
        <w:rFonts w:ascii="Wingdings" w:hAnsi="Wingdings" w:hint="default"/>
      </w:rPr>
    </w:lvl>
    <w:lvl w:ilvl="3" w:tplc="08090001" w:tentative="1">
      <w:start w:val="1"/>
      <w:numFmt w:val="bullet"/>
      <w:lvlText w:val=""/>
      <w:lvlJc w:val="left"/>
      <w:pPr>
        <w:ind w:left="2664" w:hanging="360"/>
      </w:pPr>
      <w:rPr>
        <w:rFonts w:ascii="Symbol" w:hAnsi="Symbol" w:hint="default"/>
      </w:rPr>
    </w:lvl>
    <w:lvl w:ilvl="4" w:tplc="08090003" w:tentative="1">
      <w:start w:val="1"/>
      <w:numFmt w:val="bullet"/>
      <w:lvlText w:val="o"/>
      <w:lvlJc w:val="left"/>
      <w:pPr>
        <w:ind w:left="3384" w:hanging="360"/>
      </w:pPr>
      <w:rPr>
        <w:rFonts w:ascii="Courier New" w:hAnsi="Courier New" w:cs="Courier New" w:hint="default"/>
      </w:rPr>
    </w:lvl>
    <w:lvl w:ilvl="5" w:tplc="08090005" w:tentative="1">
      <w:start w:val="1"/>
      <w:numFmt w:val="bullet"/>
      <w:lvlText w:val=""/>
      <w:lvlJc w:val="left"/>
      <w:pPr>
        <w:ind w:left="4104" w:hanging="360"/>
      </w:pPr>
      <w:rPr>
        <w:rFonts w:ascii="Wingdings" w:hAnsi="Wingdings" w:hint="default"/>
      </w:rPr>
    </w:lvl>
    <w:lvl w:ilvl="6" w:tplc="08090001" w:tentative="1">
      <w:start w:val="1"/>
      <w:numFmt w:val="bullet"/>
      <w:lvlText w:val=""/>
      <w:lvlJc w:val="left"/>
      <w:pPr>
        <w:ind w:left="4824" w:hanging="360"/>
      </w:pPr>
      <w:rPr>
        <w:rFonts w:ascii="Symbol" w:hAnsi="Symbol" w:hint="default"/>
      </w:rPr>
    </w:lvl>
    <w:lvl w:ilvl="7" w:tplc="08090003" w:tentative="1">
      <w:start w:val="1"/>
      <w:numFmt w:val="bullet"/>
      <w:lvlText w:val="o"/>
      <w:lvlJc w:val="left"/>
      <w:pPr>
        <w:ind w:left="5544" w:hanging="360"/>
      </w:pPr>
      <w:rPr>
        <w:rFonts w:ascii="Courier New" w:hAnsi="Courier New" w:cs="Courier New" w:hint="default"/>
      </w:rPr>
    </w:lvl>
    <w:lvl w:ilvl="8" w:tplc="08090005" w:tentative="1">
      <w:start w:val="1"/>
      <w:numFmt w:val="bullet"/>
      <w:lvlText w:val=""/>
      <w:lvlJc w:val="left"/>
      <w:pPr>
        <w:ind w:left="6264" w:hanging="360"/>
      </w:pPr>
      <w:rPr>
        <w:rFonts w:ascii="Wingdings" w:hAnsi="Wingdings" w:hint="default"/>
      </w:rPr>
    </w:lvl>
  </w:abstractNum>
  <w:abstractNum w:abstractNumId="11" w15:restartNumberingAfterBreak="0">
    <w:nsid w:val="2A6A5A3D"/>
    <w:multiLevelType w:val="hybridMultilevel"/>
    <w:tmpl w:val="49245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64DA8"/>
    <w:multiLevelType w:val="hybridMultilevel"/>
    <w:tmpl w:val="ECFE6A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22A7B"/>
    <w:multiLevelType w:val="hybridMultilevel"/>
    <w:tmpl w:val="980A42A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546326"/>
    <w:multiLevelType w:val="hybridMultilevel"/>
    <w:tmpl w:val="9648E02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665EDA"/>
    <w:multiLevelType w:val="hybridMultilevel"/>
    <w:tmpl w:val="8CF63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B52D8"/>
    <w:multiLevelType w:val="hybridMultilevel"/>
    <w:tmpl w:val="73169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521AD"/>
    <w:multiLevelType w:val="hybridMultilevel"/>
    <w:tmpl w:val="51E67E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9" w15:restartNumberingAfterBreak="0">
    <w:nsid w:val="47C062E3"/>
    <w:multiLevelType w:val="hybridMultilevel"/>
    <w:tmpl w:val="A5CE4CE4"/>
    <w:lvl w:ilvl="0" w:tplc="0282B386">
      <w:start w:val="3"/>
      <w:numFmt w:val="bullet"/>
      <w:lvlText w:val=""/>
      <w:lvlJc w:val="left"/>
      <w:pPr>
        <w:ind w:left="717" w:hanging="360"/>
      </w:pPr>
      <w:rPr>
        <w:rFonts w:ascii="Symbol" w:eastAsia="Times New Roman" w:hAnsi="Symbol" w:cs="Times New Roman"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0" w15:restartNumberingAfterBreak="0">
    <w:nsid w:val="489549AA"/>
    <w:multiLevelType w:val="hybridMultilevel"/>
    <w:tmpl w:val="B3A8D890"/>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D449F0"/>
    <w:multiLevelType w:val="hybridMultilevel"/>
    <w:tmpl w:val="D646EB1A"/>
    <w:lvl w:ilvl="0" w:tplc="E056EBD4">
      <w:start w:val="3"/>
      <w:numFmt w:val="bullet"/>
      <w:lvlText w:val=""/>
      <w:lvlJc w:val="left"/>
      <w:pPr>
        <w:ind w:left="720" w:hanging="360"/>
      </w:pPr>
      <w:rPr>
        <w:rFonts w:ascii="Symbol" w:eastAsia="Times New Roman" w:hAnsi="Symbol" w:cs="Times New Roman" w:hint="default"/>
        <w:sz w:val="28"/>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F6AD3"/>
    <w:multiLevelType w:val="hybridMultilevel"/>
    <w:tmpl w:val="387674A4"/>
    <w:lvl w:ilvl="0" w:tplc="6D40B2A0">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012719"/>
    <w:multiLevelType w:val="multilevel"/>
    <w:tmpl w:val="5ADAF36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49928F1"/>
    <w:multiLevelType w:val="hybridMultilevel"/>
    <w:tmpl w:val="4EDC9E0A"/>
    <w:lvl w:ilvl="0" w:tplc="7FB0F8FA">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145263"/>
    <w:multiLevelType w:val="hybridMultilevel"/>
    <w:tmpl w:val="691E3A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4467BB"/>
    <w:multiLevelType w:val="hybridMultilevel"/>
    <w:tmpl w:val="8376D620"/>
    <w:lvl w:ilvl="0" w:tplc="21C8726A">
      <w:start w:val="1"/>
      <w:numFmt w:val="bullet"/>
      <w:lvlText w:val=""/>
      <w:lvlJc w:val="left"/>
      <w:pPr>
        <w:ind w:left="1572" w:hanging="360"/>
      </w:pPr>
      <w:rPr>
        <w:rFonts w:ascii="Symbol" w:hAnsi="Symbol" w:hint="default"/>
        <w:sz w:val="28"/>
        <w:szCs w:val="28"/>
      </w:rPr>
    </w:lvl>
    <w:lvl w:ilvl="1" w:tplc="04090003">
      <w:start w:val="1"/>
      <w:numFmt w:val="bullet"/>
      <w:lvlText w:val="o"/>
      <w:lvlJc w:val="left"/>
      <w:pPr>
        <w:ind w:left="2292" w:hanging="360"/>
      </w:pPr>
      <w:rPr>
        <w:rFonts w:ascii="Courier New" w:hAnsi="Courier New" w:cs="Courier New" w:hint="default"/>
      </w:rPr>
    </w:lvl>
    <w:lvl w:ilvl="2" w:tplc="04090005">
      <w:start w:val="1"/>
      <w:numFmt w:val="bullet"/>
      <w:lvlText w:val=""/>
      <w:lvlJc w:val="left"/>
      <w:pPr>
        <w:ind w:left="3012" w:hanging="360"/>
      </w:pPr>
      <w:rPr>
        <w:rFonts w:ascii="Wingdings" w:hAnsi="Wingdings" w:hint="default"/>
      </w:rPr>
    </w:lvl>
    <w:lvl w:ilvl="3" w:tplc="04090001">
      <w:start w:val="1"/>
      <w:numFmt w:val="bullet"/>
      <w:lvlText w:val=""/>
      <w:lvlJc w:val="left"/>
      <w:pPr>
        <w:ind w:left="3732" w:hanging="360"/>
      </w:pPr>
      <w:rPr>
        <w:rFonts w:ascii="Symbol" w:hAnsi="Symbol" w:hint="default"/>
      </w:rPr>
    </w:lvl>
    <w:lvl w:ilvl="4" w:tplc="04090003">
      <w:start w:val="1"/>
      <w:numFmt w:val="bullet"/>
      <w:lvlText w:val="o"/>
      <w:lvlJc w:val="left"/>
      <w:pPr>
        <w:ind w:left="4452" w:hanging="360"/>
      </w:pPr>
      <w:rPr>
        <w:rFonts w:ascii="Courier New" w:hAnsi="Courier New" w:cs="Courier New" w:hint="default"/>
      </w:rPr>
    </w:lvl>
    <w:lvl w:ilvl="5" w:tplc="04090005">
      <w:start w:val="1"/>
      <w:numFmt w:val="bullet"/>
      <w:lvlText w:val=""/>
      <w:lvlJc w:val="left"/>
      <w:pPr>
        <w:ind w:left="5172" w:hanging="360"/>
      </w:pPr>
      <w:rPr>
        <w:rFonts w:ascii="Wingdings" w:hAnsi="Wingdings" w:hint="default"/>
      </w:rPr>
    </w:lvl>
    <w:lvl w:ilvl="6" w:tplc="04090001">
      <w:start w:val="1"/>
      <w:numFmt w:val="bullet"/>
      <w:lvlText w:val=""/>
      <w:lvlJc w:val="left"/>
      <w:pPr>
        <w:ind w:left="5892" w:hanging="360"/>
      </w:pPr>
      <w:rPr>
        <w:rFonts w:ascii="Symbol" w:hAnsi="Symbol" w:hint="default"/>
      </w:rPr>
    </w:lvl>
    <w:lvl w:ilvl="7" w:tplc="04090003">
      <w:start w:val="1"/>
      <w:numFmt w:val="bullet"/>
      <w:lvlText w:val="o"/>
      <w:lvlJc w:val="left"/>
      <w:pPr>
        <w:ind w:left="6612" w:hanging="360"/>
      </w:pPr>
      <w:rPr>
        <w:rFonts w:ascii="Courier New" w:hAnsi="Courier New" w:cs="Courier New" w:hint="default"/>
      </w:rPr>
    </w:lvl>
    <w:lvl w:ilvl="8" w:tplc="04090005">
      <w:start w:val="1"/>
      <w:numFmt w:val="bullet"/>
      <w:lvlText w:val=""/>
      <w:lvlJc w:val="left"/>
      <w:pPr>
        <w:ind w:left="7332" w:hanging="360"/>
      </w:pPr>
      <w:rPr>
        <w:rFonts w:ascii="Wingdings" w:hAnsi="Wingdings" w:hint="default"/>
      </w:rPr>
    </w:lvl>
  </w:abstractNum>
  <w:abstractNum w:abstractNumId="27" w15:restartNumberingAfterBreak="0">
    <w:nsid w:val="5CE93286"/>
    <w:multiLevelType w:val="hybridMultilevel"/>
    <w:tmpl w:val="29E80540"/>
    <w:lvl w:ilvl="0" w:tplc="B0C635B0">
      <w:start w:val="1"/>
      <w:numFmt w:val="bullet"/>
      <w:pStyle w:val="a"/>
      <w:lvlText w:val=""/>
      <w:lvlJc w:val="left"/>
      <w:pPr>
        <w:tabs>
          <w:tab w:val="num" w:pos="720"/>
        </w:tabs>
        <w:ind w:left="720" w:hanging="360"/>
      </w:pPr>
      <w:rPr>
        <w:rFonts w:ascii="Wingdings" w:hAnsi="Wingdings" w:hint="default"/>
      </w:rPr>
    </w:lvl>
    <w:lvl w:ilvl="1" w:tplc="9BF215F2">
      <w:start w:val="1"/>
      <w:numFmt w:val="bullet"/>
      <w:lvlText w:val=""/>
      <w:lvlJc w:val="left"/>
      <w:pPr>
        <w:tabs>
          <w:tab w:val="num" w:pos="1440"/>
        </w:tabs>
        <w:ind w:left="1440" w:hanging="360"/>
      </w:pPr>
      <w:rPr>
        <w:rFonts w:ascii="Wingdings" w:hAnsi="Wingdings" w:hint="default"/>
      </w:rPr>
    </w:lvl>
    <w:lvl w:ilvl="2" w:tplc="6C4881FA" w:tentative="1">
      <w:start w:val="1"/>
      <w:numFmt w:val="bullet"/>
      <w:lvlText w:val=""/>
      <w:lvlJc w:val="left"/>
      <w:pPr>
        <w:tabs>
          <w:tab w:val="num" w:pos="2160"/>
        </w:tabs>
        <w:ind w:left="2160" w:hanging="360"/>
      </w:pPr>
      <w:rPr>
        <w:rFonts w:ascii="Wingdings" w:hAnsi="Wingdings" w:hint="default"/>
      </w:rPr>
    </w:lvl>
    <w:lvl w:ilvl="3" w:tplc="CC5EBB8C" w:tentative="1">
      <w:start w:val="1"/>
      <w:numFmt w:val="bullet"/>
      <w:lvlText w:val=""/>
      <w:lvlJc w:val="left"/>
      <w:pPr>
        <w:tabs>
          <w:tab w:val="num" w:pos="2880"/>
        </w:tabs>
        <w:ind w:left="2880" w:hanging="360"/>
      </w:pPr>
      <w:rPr>
        <w:rFonts w:ascii="Wingdings" w:hAnsi="Wingdings" w:hint="default"/>
      </w:rPr>
    </w:lvl>
    <w:lvl w:ilvl="4" w:tplc="94DC38AE" w:tentative="1">
      <w:start w:val="1"/>
      <w:numFmt w:val="bullet"/>
      <w:lvlText w:val=""/>
      <w:lvlJc w:val="left"/>
      <w:pPr>
        <w:tabs>
          <w:tab w:val="num" w:pos="3600"/>
        </w:tabs>
        <w:ind w:left="3600" w:hanging="360"/>
      </w:pPr>
      <w:rPr>
        <w:rFonts w:ascii="Wingdings" w:hAnsi="Wingdings" w:hint="default"/>
      </w:rPr>
    </w:lvl>
    <w:lvl w:ilvl="5" w:tplc="F432AC64" w:tentative="1">
      <w:start w:val="1"/>
      <w:numFmt w:val="bullet"/>
      <w:lvlText w:val=""/>
      <w:lvlJc w:val="left"/>
      <w:pPr>
        <w:tabs>
          <w:tab w:val="num" w:pos="4320"/>
        </w:tabs>
        <w:ind w:left="4320" w:hanging="360"/>
      </w:pPr>
      <w:rPr>
        <w:rFonts w:ascii="Wingdings" w:hAnsi="Wingdings" w:hint="default"/>
      </w:rPr>
    </w:lvl>
    <w:lvl w:ilvl="6" w:tplc="225A3238" w:tentative="1">
      <w:start w:val="1"/>
      <w:numFmt w:val="bullet"/>
      <w:lvlText w:val=""/>
      <w:lvlJc w:val="left"/>
      <w:pPr>
        <w:tabs>
          <w:tab w:val="num" w:pos="5040"/>
        </w:tabs>
        <w:ind w:left="5040" w:hanging="360"/>
      </w:pPr>
      <w:rPr>
        <w:rFonts w:ascii="Wingdings" w:hAnsi="Wingdings" w:hint="default"/>
      </w:rPr>
    </w:lvl>
    <w:lvl w:ilvl="7" w:tplc="0D84E346" w:tentative="1">
      <w:start w:val="1"/>
      <w:numFmt w:val="bullet"/>
      <w:lvlText w:val=""/>
      <w:lvlJc w:val="left"/>
      <w:pPr>
        <w:tabs>
          <w:tab w:val="num" w:pos="5760"/>
        </w:tabs>
        <w:ind w:left="5760" w:hanging="360"/>
      </w:pPr>
      <w:rPr>
        <w:rFonts w:ascii="Wingdings" w:hAnsi="Wingdings" w:hint="default"/>
      </w:rPr>
    </w:lvl>
    <w:lvl w:ilvl="8" w:tplc="A7DE9B7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E34365F"/>
    <w:multiLevelType w:val="hybridMultilevel"/>
    <w:tmpl w:val="0F6C19D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15B18"/>
    <w:multiLevelType w:val="hybridMultilevel"/>
    <w:tmpl w:val="461C144C"/>
    <w:lvl w:ilvl="0" w:tplc="EF0A0070">
      <w:start w:val="3"/>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16D6FBC"/>
    <w:multiLevelType w:val="hybridMultilevel"/>
    <w:tmpl w:val="B3C0701C"/>
    <w:lvl w:ilvl="0" w:tplc="08D42A6A">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63513"/>
    <w:multiLevelType w:val="hybridMultilevel"/>
    <w:tmpl w:val="86724BAA"/>
    <w:lvl w:ilvl="0" w:tplc="28801EA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67700446"/>
    <w:multiLevelType w:val="hybridMultilevel"/>
    <w:tmpl w:val="053085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8"/>
  </w:num>
  <w:num w:numId="4">
    <w:abstractNumId w:val="27"/>
  </w:num>
  <w:num w:numId="5">
    <w:abstractNumId w:val="12"/>
  </w:num>
  <w:num w:numId="6">
    <w:abstractNumId w:val="23"/>
  </w:num>
  <w:num w:numId="7">
    <w:abstractNumId w:val="29"/>
  </w:num>
  <w:num w:numId="8">
    <w:abstractNumId w:val="14"/>
  </w:num>
  <w:num w:numId="9">
    <w:abstractNumId w:val="13"/>
  </w:num>
  <w:num w:numId="10">
    <w:abstractNumId w:val="19"/>
  </w:num>
  <w:num w:numId="11">
    <w:abstractNumId w:val="4"/>
  </w:num>
  <w:num w:numId="12">
    <w:abstractNumId w:val="32"/>
  </w:num>
  <w:num w:numId="13">
    <w:abstractNumId w:val="21"/>
  </w:num>
  <w:num w:numId="14">
    <w:abstractNumId w:val="20"/>
  </w:num>
  <w:num w:numId="15">
    <w:abstractNumId w:val="5"/>
  </w:num>
  <w:num w:numId="16">
    <w:abstractNumId w:val="6"/>
  </w:num>
  <w:num w:numId="17">
    <w:abstractNumId w:val="1"/>
  </w:num>
  <w:num w:numId="18">
    <w:abstractNumId w:val="10"/>
  </w:num>
  <w:num w:numId="19">
    <w:abstractNumId w:val="2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7"/>
  </w:num>
  <w:num w:numId="23">
    <w:abstractNumId w:val="30"/>
  </w:num>
  <w:num w:numId="24">
    <w:abstractNumId w:val="8"/>
  </w:num>
  <w:num w:numId="25">
    <w:abstractNumId w:val="24"/>
  </w:num>
  <w:num w:numId="26">
    <w:abstractNumId w:val="9"/>
  </w:num>
  <w:num w:numId="27">
    <w:abstractNumId w:val="28"/>
  </w:num>
  <w:num w:numId="28">
    <w:abstractNumId w:val="17"/>
  </w:num>
  <w:num w:numId="29">
    <w:abstractNumId w:val="11"/>
  </w:num>
  <w:num w:numId="30">
    <w:abstractNumId w:val="15"/>
  </w:num>
  <w:num w:numId="31">
    <w:abstractNumId w:val="25"/>
  </w:num>
  <w:num w:numId="32">
    <w:abstractNumId w:val="16"/>
  </w:num>
  <w:num w:numId="3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intFractionalCharacterWidth/>
  <w:hideSpellingErrors/>
  <w:activeWritingStyle w:appName="MSWord" w:lang="en-US" w:vendorID="64" w:dllVersion="131078" w:nlCheck="1" w:checkStyle="0"/>
  <w:activeWritingStyle w:appName="MSWord" w:lang="fr-FR" w:vendorID="64" w:dllVersion="131078" w:nlCheck="1" w:checkStyle="1"/>
  <w:activeWritingStyle w:appName="MSWord" w:lang="en-US" w:vendorID="64" w:dllVersion="0" w:nlCheck="1" w:checkStyle="0"/>
  <w:activeWritingStyle w:appName="MSWord" w:lang="fr-FR"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4DF"/>
    <w:rsid w:val="00000117"/>
    <w:rsid w:val="000028A8"/>
    <w:rsid w:val="0000309E"/>
    <w:rsid w:val="00004BE9"/>
    <w:rsid w:val="00004E01"/>
    <w:rsid w:val="0000519A"/>
    <w:rsid w:val="00006F94"/>
    <w:rsid w:val="0001116B"/>
    <w:rsid w:val="0001170A"/>
    <w:rsid w:val="0001208E"/>
    <w:rsid w:val="0001584D"/>
    <w:rsid w:val="00017778"/>
    <w:rsid w:val="000202C2"/>
    <w:rsid w:val="00021245"/>
    <w:rsid w:val="00021E2C"/>
    <w:rsid w:val="000227E4"/>
    <w:rsid w:val="000275D3"/>
    <w:rsid w:val="00034241"/>
    <w:rsid w:val="00037037"/>
    <w:rsid w:val="00037110"/>
    <w:rsid w:val="0004127F"/>
    <w:rsid w:val="00041F7A"/>
    <w:rsid w:val="00043271"/>
    <w:rsid w:val="0004359D"/>
    <w:rsid w:val="00044932"/>
    <w:rsid w:val="00047FC5"/>
    <w:rsid w:val="00055A0B"/>
    <w:rsid w:val="00056190"/>
    <w:rsid w:val="000608A1"/>
    <w:rsid w:val="000615B0"/>
    <w:rsid w:val="00064CBA"/>
    <w:rsid w:val="0006644D"/>
    <w:rsid w:val="00070B74"/>
    <w:rsid w:val="0007104F"/>
    <w:rsid w:val="00076695"/>
    <w:rsid w:val="0008064A"/>
    <w:rsid w:val="0008247C"/>
    <w:rsid w:val="00083463"/>
    <w:rsid w:val="000912C6"/>
    <w:rsid w:val="000966A6"/>
    <w:rsid w:val="00096DD9"/>
    <w:rsid w:val="000A6B1F"/>
    <w:rsid w:val="000B14F9"/>
    <w:rsid w:val="000B6471"/>
    <w:rsid w:val="000C06DD"/>
    <w:rsid w:val="000C36B4"/>
    <w:rsid w:val="000C4C59"/>
    <w:rsid w:val="000C501A"/>
    <w:rsid w:val="000C66E2"/>
    <w:rsid w:val="000C72D2"/>
    <w:rsid w:val="000C7E33"/>
    <w:rsid w:val="000D3098"/>
    <w:rsid w:val="000D48D2"/>
    <w:rsid w:val="000D58EB"/>
    <w:rsid w:val="000D5BF1"/>
    <w:rsid w:val="000E3E28"/>
    <w:rsid w:val="000E7958"/>
    <w:rsid w:val="000F2654"/>
    <w:rsid w:val="000F2B36"/>
    <w:rsid w:val="000F763D"/>
    <w:rsid w:val="001003EA"/>
    <w:rsid w:val="001014C7"/>
    <w:rsid w:val="00102244"/>
    <w:rsid w:val="00103551"/>
    <w:rsid w:val="00105144"/>
    <w:rsid w:val="0010718A"/>
    <w:rsid w:val="00107307"/>
    <w:rsid w:val="00107545"/>
    <w:rsid w:val="001079D5"/>
    <w:rsid w:val="001105E4"/>
    <w:rsid w:val="00110F5F"/>
    <w:rsid w:val="0011627E"/>
    <w:rsid w:val="00120240"/>
    <w:rsid w:val="001233AE"/>
    <w:rsid w:val="0013277D"/>
    <w:rsid w:val="001338E9"/>
    <w:rsid w:val="00134858"/>
    <w:rsid w:val="00136156"/>
    <w:rsid w:val="001421F7"/>
    <w:rsid w:val="00144C08"/>
    <w:rsid w:val="00145862"/>
    <w:rsid w:val="00147619"/>
    <w:rsid w:val="001479AA"/>
    <w:rsid w:val="00153118"/>
    <w:rsid w:val="00155607"/>
    <w:rsid w:val="001563E8"/>
    <w:rsid w:val="0015648D"/>
    <w:rsid w:val="00156867"/>
    <w:rsid w:val="00156E8A"/>
    <w:rsid w:val="00160ACC"/>
    <w:rsid w:val="00165574"/>
    <w:rsid w:val="00170B06"/>
    <w:rsid w:val="00171B1E"/>
    <w:rsid w:val="001725E6"/>
    <w:rsid w:val="00174370"/>
    <w:rsid w:val="00175255"/>
    <w:rsid w:val="00177228"/>
    <w:rsid w:val="001800D1"/>
    <w:rsid w:val="001807FB"/>
    <w:rsid w:val="00182278"/>
    <w:rsid w:val="001832E9"/>
    <w:rsid w:val="00185581"/>
    <w:rsid w:val="001869F8"/>
    <w:rsid w:val="00192452"/>
    <w:rsid w:val="001A1330"/>
    <w:rsid w:val="001B05B6"/>
    <w:rsid w:val="001B380C"/>
    <w:rsid w:val="001B4B1E"/>
    <w:rsid w:val="001B6C43"/>
    <w:rsid w:val="001C2CAF"/>
    <w:rsid w:val="001C6061"/>
    <w:rsid w:val="001C7084"/>
    <w:rsid w:val="001C7F5A"/>
    <w:rsid w:val="001D04A5"/>
    <w:rsid w:val="001D05EF"/>
    <w:rsid w:val="001D089B"/>
    <w:rsid w:val="001D35DB"/>
    <w:rsid w:val="001D6BBC"/>
    <w:rsid w:val="001D7631"/>
    <w:rsid w:val="001E0703"/>
    <w:rsid w:val="001E1368"/>
    <w:rsid w:val="001E2B7D"/>
    <w:rsid w:val="001E3C58"/>
    <w:rsid w:val="001E6FDA"/>
    <w:rsid w:val="001E7F33"/>
    <w:rsid w:val="001F7A12"/>
    <w:rsid w:val="00202725"/>
    <w:rsid w:val="00202EDF"/>
    <w:rsid w:val="00203AEF"/>
    <w:rsid w:val="002114A4"/>
    <w:rsid w:val="00211D78"/>
    <w:rsid w:val="00212181"/>
    <w:rsid w:val="0021224F"/>
    <w:rsid w:val="0021236C"/>
    <w:rsid w:val="00215721"/>
    <w:rsid w:val="0021785F"/>
    <w:rsid w:val="00222E6B"/>
    <w:rsid w:val="0022348B"/>
    <w:rsid w:val="0022390E"/>
    <w:rsid w:val="0023028A"/>
    <w:rsid w:val="00231B2A"/>
    <w:rsid w:val="00234184"/>
    <w:rsid w:val="00236D54"/>
    <w:rsid w:val="0024413F"/>
    <w:rsid w:val="00245FC1"/>
    <w:rsid w:val="00250EDA"/>
    <w:rsid w:val="00252E61"/>
    <w:rsid w:val="00254403"/>
    <w:rsid w:val="002579C5"/>
    <w:rsid w:val="00257ADB"/>
    <w:rsid w:val="00260833"/>
    <w:rsid w:val="00261DFA"/>
    <w:rsid w:val="0026236A"/>
    <w:rsid w:val="002624F9"/>
    <w:rsid w:val="00262549"/>
    <w:rsid w:val="002665D3"/>
    <w:rsid w:val="00267005"/>
    <w:rsid w:val="0027666F"/>
    <w:rsid w:val="00280732"/>
    <w:rsid w:val="00280EBD"/>
    <w:rsid w:val="00281039"/>
    <w:rsid w:val="00282894"/>
    <w:rsid w:val="00283D4E"/>
    <w:rsid w:val="00286068"/>
    <w:rsid w:val="002900E2"/>
    <w:rsid w:val="0029120A"/>
    <w:rsid w:val="00292EC2"/>
    <w:rsid w:val="00293378"/>
    <w:rsid w:val="002947E7"/>
    <w:rsid w:val="002A3043"/>
    <w:rsid w:val="002A3DA6"/>
    <w:rsid w:val="002A43D5"/>
    <w:rsid w:val="002A4B4C"/>
    <w:rsid w:val="002B4E14"/>
    <w:rsid w:val="002B6932"/>
    <w:rsid w:val="002B6EFC"/>
    <w:rsid w:val="002C014A"/>
    <w:rsid w:val="002C025A"/>
    <w:rsid w:val="002C0E99"/>
    <w:rsid w:val="002C2ECD"/>
    <w:rsid w:val="002C463D"/>
    <w:rsid w:val="002D16AB"/>
    <w:rsid w:val="002D56ED"/>
    <w:rsid w:val="002D576C"/>
    <w:rsid w:val="002D6AED"/>
    <w:rsid w:val="002E0560"/>
    <w:rsid w:val="002F0D4B"/>
    <w:rsid w:val="002F3908"/>
    <w:rsid w:val="002F5FC0"/>
    <w:rsid w:val="002F7E3E"/>
    <w:rsid w:val="00311E74"/>
    <w:rsid w:val="00313B0D"/>
    <w:rsid w:val="0032172F"/>
    <w:rsid w:val="003304EC"/>
    <w:rsid w:val="00331931"/>
    <w:rsid w:val="00331F24"/>
    <w:rsid w:val="00332AAA"/>
    <w:rsid w:val="00333A89"/>
    <w:rsid w:val="0033510D"/>
    <w:rsid w:val="00335891"/>
    <w:rsid w:val="003360E6"/>
    <w:rsid w:val="00337537"/>
    <w:rsid w:val="00340A6A"/>
    <w:rsid w:val="0034142E"/>
    <w:rsid w:val="00344450"/>
    <w:rsid w:val="00351301"/>
    <w:rsid w:val="00354717"/>
    <w:rsid w:val="00354B30"/>
    <w:rsid w:val="00357459"/>
    <w:rsid w:val="00360D05"/>
    <w:rsid w:val="00360E36"/>
    <w:rsid w:val="003635E3"/>
    <w:rsid w:val="003654DE"/>
    <w:rsid w:val="0036621D"/>
    <w:rsid w:val="003679F7"/>
    <w:rsid w:val="00371100"/>
    <w:rsid w:val="003717A5"/>
    <w:rsid w:val="0037291D"/>
    <w:rsid w:val="003739FA"/>
    <w:rsid w:val="003741E3"/>
    <w:rsid w:val="00380715"/>
    <w:rsid w:val="003838DC"/>
    <w:rsid w:val="00384D35"/>
    <w:rsid w:val="00386B13"/>
    <w:rsid w:val="0039356F"/>
    <w:rsid w:val="00396CAE"/>
    <w:rsid w:val="00397227"/>
    <w:rsid w:val="003A0D4B"/>
    <w:rsid w:val="003A156A"/>
    <w:rsid w:val="003A25BD"/>
    <w:rsid w:val="003A4F03"/>
    <w:rsid w:val="003A5725"/>
    <w:rsid w:val="003A6F00"/>
    <w:rsid w:val="003B12AD"/>
    <w:rsid w:val="003B2FF3"/>
    <w:rsid w:val="003D066D"/>
    <w:rsid w:val="003D1A19"/>
    <w:rsid w:val="003D6D5F"/>
    <w:rsid w:val="003D7878"/>
    <w:rsid w:val="003D7ABF"/>
    <w:rsid w:val="003D7F2A"/>
    <w:rsid w:val="003E1AA1"/>
    <w:rsid w:val="003E2D75"/>
    <w:rsid w:val="003E2F1D"/>
    <w:rsid w:val="003E302D"/>
    <w:rsid w:val="003E46B9"/>
    <w:rsid w:val="003E5C37"/>
    <w:rsid w:val="003F4623"/>
    <w:rsid w:val="003F5750"/>
    <w:rsid w:val="003F7041"/>
    <w:rsid w:val="003F7393"/>
    <w:rsid w:val="00401C9F"/>
    <w:rsid w:val="00403C7A"/>
    <w:rsid w:val="00405A93"/>
    <w:rsid w:val="0040628F"/>
    <w:rsid w:val="00406BF1"/>
    <w:rsid w:val="00412963"/>
    <w:rsid w:val="00420AB3"/>
    <w:rsid w:val="00425EB4"/>
    <w:rsid w:val="00427052"/>
    <w:rsid w:val="00433DF2"/>
    <w:rsid w:val="00434088"/>
    <w:rsid w:val="004347FA"/>
    <w:rsid w:val="004369FD"/>
    <w:rsid w:val="00457BEC"/>
    <w:rsid w:val="00460A53"/>
    <w:rsid w:val="004617A7"/>
    <w:rsid w:val="004629E9"/>
    <w:rsid w:val="00462F42"/>
    <w:rsid w:val="00463DCD"/>
    <w:rsid w:val="00463FD5"/>
    <w:rsid w:val="00465714"/>
    <w:rsid w:val="00465809"/>
    <w:rsid w:val="00466828"/>
    <w:rsid w:val="00467B1C"/>
    <w:rsid w:val="00467F2D"/>
    <w:rsid w:val="00471BB0"/>
    <w:rsid w:val="004773B8"/>
    <w:rsid w:val="00487A2B"/>
    <w:rsid w:val="00494960"/>
    <w:rsid w:val="00495769"/>
    <w:rsid w:val="004A1D84"/>
    <w:rsid w:val="004A2BF7"/>
    <w:rsid w:val="004A3872"/>
    <w:rsid w:val="004A56FA"/>
    <w:rsid w:val="004B106B"/>
    <w:rsid w:val="004B485D"/>
    <w:rsid w:val="004C4A03"/>
    <w:rsid w:val="004C5B09"/>
    <w:rsid w:val="004C773E"/>
    <w:rsid w:val="004D5F8B"/>
    <w:rsid w:val="004D7489"/>
    <w:rsid w:val="004E19A1"/>
    <w:rsid w:val="004E24C6"/>
    <w:rsid w:val="004E3555"/>
    <w:rsid w:val="004F07EA"/>
    <w:rsid w:val="004F4883"/>
    <w:rsid w:val="00500EA5"/>
    <w:rsid w:val="00503017"/>
    <w:rsid w:val="00503A71"/>
    <w:rsid w:val="0050405D"/>
    <w:rsid w:val="005046D1"/>
    <w:rsid w:val="005060B1"/>
    <w:rsid w:val="00507FAF"/>
    <w:rsid w:val="005137FF"/>
    <w:rsid w:val="005160D4"/>
    <w:rsid w:val="0051797F"/>
    <w:rsid w:val="005208AD"/>
    <w:rsid w:val="00521118"/>
    <w:rsid w:val="00522DCB"/>
    <w:rsid w:val="005235AC"/>
    <w:rsid w:val="00526C0C"/>
    <w:rsid w:val="005322BF"/>
    <w:rsid w:val="005348D3"/>
    <w:rsid w:val="00541CE3"/>
    <w:rsid w:val="00541DF2"/>
    <w:rsid w:val="00543963"/>
    <w:rsid w:val="00544212"/>
    <w:rsid w:val="005556C2"/>
    <w:rsid w:val="00560D2B"/>
    <w:rsid w:val="00560F38"/>
    <w:rsid w:val="00563734"/>
    <w:rsid w:val="005643F0"/>
    <w:rsid w:val="00572B05"/>
    <w:rsid w:val="00574024"/>
    <w:rsid w:val="00576F78"/>
    <w:rsid w:val="005770BC"/>
    <w:rsid w:val="0057780F"/>
    <w:rsid w:val="00577CCE"/>
    <w:rsid w:val="0058347A"/>
    <w:rsid w:val="00585CED"/>
    <w:rsid w:val="005860A8"/>
    <w:rsid w:val="00586DFF"/>
    <w:rsid w:val="00587984"/>
    <w:rsid w:val="00590F72"/>
    <w:rsid w:val="0059494C"/>
    <w:rsid w:val="005957CC"/>
    <w:rsid w:val="005A1193"/>
    <w:rsid w:val="005A538A"/>
    <w:rsid w:val="005B38D1"/>
    <w:rsid w:val="005B397B"/>
    <w:rsid w:val="005B602C"/>
    <w:rsid w:val="005C03F7"/>
    <w:rsid w:val="005C0D8B"/>
    <w:rsid w:val="005C36BB"/>
    <w:rsid w:val="005C419D"/>
    <w:rsid w:val="005C4573"/>
    <w:rsid w:val="005D00CD"/>
    <w:rsid w:val="005D0D0E"/>
    <w:rsid w:val="005D2B21"/>
    <w:rsid w:val="005E1FBF"/>
    <w:rsid w:val="005E56A4"/>
    <w:rsid w:val="005F0471"/>
    <w:rsid w:val="005F1532"/>
    <w:rsid w:val="005F6818"/>
    <w:rsid w:val="005F7F23"/>
    <w:rsid w:val="006020AA"/>
    <w:rsid w:val="0060513F"/>
    <w:rsid w:val="006057A0"/>
    <w:rsid w:val="00610EEE"/>
    <w:rsid w:val="00612AE5"/>
    <w:rsid w:val="00616162"/>
    <w:rsid w:val="00617A9A"/>
    <w:rsid w:val="0062092D"/>
    <w:rsid w:val="00621D88"/>
    <w:rsid w:val="00622057"/>
    <w:rsid w:val="0062482B"/>
    <w:rsid w:val="006264E9"/>
    <w:rsid w:val="00627721"/>
    <w:rsid w:val="00630190"/>
    <w:rsid w:val="0063102C"/>
    <w:rsid w:val="00632DB6"/>
    <w:rsid w:val="0063586B"/>
    <w:rsid w:val="0063786D"/>
    <w:rsid w:val="00637C58"/>
    <w:rsid w:val="00637DD5"/>
    <w:rsid w:val="00642D90"/>
    <w:rsid w:val="00643C35"/>
    <w:rsid w:val="006443FA"/>
    <w:rsid w:val="00644447"/>
    <w:rsid w:val="00644B66"/>
    <w:rsid w:val="00645DA9"/>
    <w:rsid w:val="00650687"/>
    <w:rsid w:val="00653590"/>
    <w:rsid w:val="006563E1"/>
    <w:rsid w:val="00660603"/>
    <w:rsid w:val="00662A3A"/>
    <w:rsid w:val="00664A2C"/>
    <w:rsid w:val="00667C96"/>
    <w:rsid w:val="00671D55"/>
    <w:rsid w:val="00673B02"/>
    <w:rsid w:val="00673F79"/>
    <w:rsid w:val="00674C1D"/>
    <w:rsid w:val="00675988"/>
    <w:rsid w:val="006776AB"/>
    <w:rsid w:val="00684114"/>
    <w:rsid w:val="006861E9"/>
    <w:rsid w:val="00686D65"/>
    <w:rsid w:val="0069292F"/>
    <w:rsid w:val="006935F2"/>
    <w:rsid w:val="006946A2"/>
    <w:rsid w:val="006A065E"/>
    <w:rsid w:val="006A1750"/>
    <w:rsid w:val="006A33E9"/>
    <w:rsid w:val="006A7001"/>
    <w:rsid w:val="006A7606"/>
    <w:rsid w:val="006B1FE5"/>
    <w:rsid w:val="006B310E"/>
    <w:rsid w:val="006B4448"/>
    <w:rsid w:val="006B48AF"/>
    <w:rsid w:val="006B6A83"/>
    <w:rsid w:val="006C08B6"/>
    <w:rsid w:val="006C0EC4"/>
    <w:rsid w:val="006C2A48"/>
    <w:rsid w:val="006C4239"/>
    <w:rsid w:val="006D0286"/>
    <w:rsid w:val="006D1AFA"/>
    <w:rsid w:val="006D3E5F"/>
    <w:rsid w:val="006D4385"/>
    <w:rsid w:val="006D4B05"/>
    <w:rsid w:val="006D6492"/>
    <w:rsid w:val="006E3DD8"/>
    <w:rsid w:val="006E5EB3"/>
    <w:rsid w:val="006E7B63"/>
    <w:rsid w:val="006F4255"/>
    <w:rsid w:val="006F4E66"/>
    <w:rsid w:val="006F539C"/>
    <w:rsid w:val="006F5463"/>
    <w:rsid w:val="00703400"/>
    <w:rsid w:val="007052EB"/>
    <w:rsid w:val="00710A0E"/>
    <w:rsid w:val="00711ACF"/>
    <w:rsid w:val="00715D8E"/>
    <w:rsid w:val="0072454E"/>
    <w:rsid w:val="00724B28"/>
    <w:rsid w:val="00724D92"/>
    <w:rsid w:val="00725EC7"/>
    <w:rsid w:val="00726049"/>
    <w:rsid w:val="00726F28"/>
    <w:rsid w:val="00730415"/>
    <w:rsid w:val="007335F1"/>
    <w:rsid w:val="00733BEE"/>
    <w:rsid w:val="00741B4C"/>
    <w:rsid w:val="00741CB2"/>
    <w:rsid w:val="007454B2"/>
    <w:rsid w:val="007547C9"/>
    <w:rsid w:val="0075548E"/>
    <w:rsid w:val="0076017C"/>
    <w:rsid w:val="007647DA"/>
    <w:rsid w:val="0076501D"/>
    <w:rsid w:val="0077110E"/>
    <w:rsid w:val="00772F0C"/>
    <w:rsid w:val="00772FBC"/>
    <w:rsid w:val="0077406B"/>
    <w:rsid w:val="00776EE9"/>
    <w:rsid w:val="00781839"/>
    <w:rsid w:val="00782AC7"/>
    <w:rsid w:val="007854C8"/>
    <w:rsid w:val="007900C4"/>
    <w:rsid w:val="00791A71"/>
    <w:rsid w:val="00791F21"/>
    <w:rsid w:val="00795080"/>
    <w:rsid w:val="00797163"/>
    <w:rsid w:val="007A4AE7"/>
    <w:rsid w:val="007A5F48"/>
    <w:rsid w:val="007B4F94"/>
    <w:rsid w:val="007B5F5C"/>
    <w:rsid w:val="007C726C"/>
    <w:rsid w:val="007C7D90"/>
    <w:rsid w:val="007D5699"/>
    <w:rsid w:val="007D5830"/>
    <w:rsid w:val="007D73CC"/>
    <w:rsid w:val="007D77BD"/>
    <w:rsid w:val="007D7B48"/>
    <w:rsid w:val="007D7D0B"/>
    <w:rsid w:val="007E248F"/>
    <w:rsid w:val="007E6DC1"/>
    <w:rsid w:val="007E7331"/>
    <w:rsid w:val="007F3401"/>
    <w:rsid w:val="007F3A9E"/>
    <w:rsid w:val="007F7866"/>
    <w:rsid w:val="007F7D13"/>
    <w:rsid w:val="008014CC"/>
    <w:rsid w:val="00801FCE"/>
    <w:rsid w:val="00802737"/>
    <w:rsid w:val="00806E7D"/>
    <w:rsid w:val="008107EB"/>
    <w:rsid w:val="008117E0"/>
    <w:rsid w:val="0081342A"/>
    <w:rsid w:val="00813EAB"/>
    <w:rsid w:val="00815698"/>
    <w:rsid w:val="00823111"/>
    <w:rsid w:val="008246A4"/>
    <w:rsid w:val="00827C64"/>
    <w:rsid w:val="00831524"/>
    <w:rsid w:val="0083191D"/>
    <w:rsid w:val="00831F8C"/>
    <w:rsid w:val="0083328E"/>
    <w:rsid w:val="0083488C"/>
    <w:rsid w:val="00842FE2"/>
    <w:rsid w:val="008435A2"/>
    <w:rsid w:val="008522C3"/>
    <w:rsid w:val="008541F6"/>
    <w:rsid w:val="00854285"/>
    <w:rsid w:val="0085725D"/>
    <w:rsid w:val="00857B39"/>
    <w:rsid w:val="00862C7A"/>
    <w:rsid w:val="00862EFF"/>
    <w:rsid w:val="00863549"/>
    <w:rsid w:val="008642E5"/>
    <w:rsid w:val="008649DD"/>
    <w:rsid w:val="0086667E"/>
    <w:rsid w:val="00870D76"/>
    <w:rsid w:val="00871049"/>
    <w:rsid w:val="008736AD"/>
    <w:rsid w:val="00873799"/>
    <w:rsid w:val="00874010"/>
    <w:rsid w:val="008757CC"/>
    <w:rsid w:val="00875ED6"/>
    <w:rsid w:val="0088122E"/>
    <w:rsid w:val="00882481"/>
    <w:rsid w:val="0088459F"/>
    <w:rsid w:val="0088542B"/>
    <w:rsid w:val="00886B07"/>
    <w:rsid w:val="008920DA"/>
    <w:rsid w:val="00892BD6"/>
    <w:rsid w:val="00893185"/>
    <w:rsid w:val="00893DDE"/>
    <w:rsid w:val="008946C1"/>
    <w:rsid w:val="00894766"/>
    <w:rsid w:val="008955E0"/>
    <w:rsid w:val="00895649"/>
    <w:rsid w:val="00895765"/>
    <w:rsid w:val="008A06E6"/>
    <w:rsid w:val="008A0824"/>
    <w:rsid w:val="008A0880"/>
    <w:rsid w:val="008A6BB0"/>
    <w:rsid w:val="008B0709"/>
    <w:rsid w:val="008B0C5F"/>
    <w:rsid w:val="008B0F5C"/>
    <w:rsid w:val="008B43CE"/>
    <w:rsid w:val="008B4B04"/>
    <w:rsid w:val="008B5687"/>
    <w:rsid w:val="008B6EC6"/>
    <w:rsid w:val="008B7691"/>
    <w:rsid w:val="008C0137"/>
    <w:rsid w:val="008C0E84"/>
    <w:rsid w:val="008C6DA4"/>
    <w:rsid w:val="008D0859"/>
    <w:rsid w:val="008D0B90"/>
    <w:rsid w:val="008D1377"/>
    <w:rsid w:val="008D217F"/>
    <w:rsid w:val="008E0BEE"/>
    <w:rsid w:val="008E1527"/>
    <w:rsid w:val="008E17A4"/>
    <w:rsid w:val="008E638A"/>
    <w:rsid w:val="008F56B8"/>
    <w:rsid w:val="008F6926"/>
    <w:rsid w:val="008F734F"/>
    <w:rsid w:val="00900855"/>
    <w:rsid w:val="00902DE9"/>
    <w:rsid w:val="00902E2D"/>
    <w:rsid w:val="0091377C"/>
    <w:rsid w:val="009140DA"/>
    <w:rsid w:val="00915579"/>
    <w:rsid w:val="00916FB8"/>
    <w:rsid w:val="00917F49"/>
    <w:rsid w:val="00920854"/>
    <w:rsid w:val="00921244"/>
    <w:rsid w:val="00922220"/>
    <w:rsid w:val="00923392"/>
    <w:rsid w:val="0093090F"/>
    <w:rsid w:val="00931A29"/>
    <w:rsid w:val="009332CE"/>
    <w:rsid w:val="00933AB7"/>
    <w:rsid w:val="0093519E"/>
    <w:rsid w:val="009403F0"/>
    <w:rsid w:val="00940A8E"/>
    <w:rsid w:val="009413B6"/>
    <w:rsid w:val="00941F49"/>
    <w:rsid w:val="00942532"/>
    <w:rsid w:val="00944419"/>
    <w:rsid w:val="009471F7"/>
    <w:rsid w:val="009500C4"/>
    <w:rsid w:val="00952995"/>
    <w:rsid w:val="00954714"/>
    <w:rsid w:val="00960032"/>
    <w:rsid w:val="00960388"/>
    <w:rsid w:val="00961FE0"/>
    <w:rsid w:val="00962698"/>
    <w:rsid w:val="009639CC"/>
    <w:rsid w:val="009648C6"/>
    <w:rsid w:val="009701E7"/>
    <w:rsid w:val="009714F7"/>
    <w:rsid w:val="009724DC"/>
    <w:rsid w:val="00973B60"/>
    <w:rsid w:val="00975BB2"/>
    <w:rsid w:val="009854E1"/>
    <w:rsid w:val="0098613D"/>
    <w:rsid w:val="00990F45"/>
    <w:rsid w:val="00991A8A"/>
    <w:rsid w:val="00994C00"/>
    <w:rsid w:val="00995628"/>
    <w:rsid w:val="0099590A"/>
    <w:rsid w:val="0099678A"/>
    <w:rsid w:val="00997523"/>
    <w:rsid w:val="00997CDD"/>
    <w:rsid w:val="009A20FB"/>
    <w:rsid w:val="009A23C1"/>
    <w:rsid w:val="009A4ADE"/>
    <w:rsid w:val="009A4FF6"/>
    <w:rsid w:val="009A58B0"/>
    <w:rsid w:val="009A7792"/>
    <w:rsid w:val="009A7E68"/>
    <w:rsid w:val="009B1DC6"/>
    <w:rsid w:val="009B4DBA"/>
    <w:rsid w:val="009B5605"/>
    <w:rsid w:val="009B6145"/>
    <w:rsid w:val="009B7BF0"/>
    <w:rsid w:val="009C116A"/>
    <w:rsid w:val="009C5400"/>
    <w:rsid w:val="009C57D8"/>
    <w:rsid w:val="009C59C3"/>
    <w:rsid w:val="009C6E97"/>
    <w:rsid w:val="009D0282"/>
    <w:rsid w:val="009D12C5"/>
    <w:rsid w:val="009D4674"/>
    <w:rsid w:val="009D46AD"/>
    <w:rsid w:val="009D742D"/>
    <w:rsid w:val="009D7D5D"/>
    <w:rsid w:val="009D7F21"/>
    <w:rsid w:val="009E4119"/>
    <w:rsid w:val="009E5780"/>
    <w:rsid w:val="009E7458"/>
    <w:rsid w:val="009F6803"/>
    <w:rsid w:val="009F75C5"/>
    <w:rsid w:val="00A01862"/>
    <w:rsid w:val="00A02894"/>
    <w:rsid w:val="00A04737"/>
    <w:rsid w:val="00A04DBA"/>
    <w:rsid w:val="00A054B4"/>
    <w:rsid w:val="00A10345"/>
    <w:rsid w:val="00A118D4"/>
    <w:rsid w:val="00A1193E"/>
    <w:rsid w:val="00A12C8B"/>
    <w:rsid w:val="00A14D16"/>
    <w:rsid w:val="00A17C00"/>
    <w:rsid w:val="00A2157C"/>
    <w:rsid w:val="00A31FE0"/>
    <w:rsid w:val="00A34881"/>
    <w:rsid w:val="00A357FF"/>
    <w:rsid w:val="00A364E2"/>
    <w:rsid w:val="00A41389"/>
    <w:rsid w:val="00A4411B"/>
    <w:rsid w:val="00A50945"/>
    <w:rsid w:val="00A542DD"/>
    <w:rsid w:val="00A54A56"/>
    <w:rsid w:val="00A56111"/>
    <w:rsid w:val="00A5621C"/>
    <w:rsid w:val="00A56918"/>
    <w:rsid w:val="00A6397B"/>
    <w:rsid w:val="00A70CE1"/>
    <w:rsid w:val="00A718EC"/>
    <w:rsid w:val="00A71FFD"/>
    <w:rsid w:val="00A744CC"/>
    <w:rsid w:val="00A7528E"/>
    <w:rsid w:val="00A76E0B"/>
    <w:rsid w:val="00A81839"/>
    <w:rsid w:val="00A82952"/>
    <w:rsid w:val="00A91893"/>
    <w:rsid w:val="00A92756"/>
    <w:rsid w:val="00A92ED9"/>
    <w:rsid w:val="00A94825"/>
    <w:rsid w:val="00A96620"/>
    <w:rsid w:val="00AA0327"/>
    <w:rsid w:val="00AA14CD"/>
    <w:rsid w:val="00AA1B10"/>
    <w:rsid w:val="00AB1293"/>
    <w:rsid w:val="00AB2C88"/>
    <w:rsid w:val="00AB6CBF"/>
    <w:rsid w:val="00AC0715"/>
    <w:rsid w:val="00AC0F44"/>
    <w:rsid w:val="00AD5331"/>
    <w:rsid w:val="00AD55A4"/>
    <w:rsid w:val="00AD57E9"/>
    <w:rsid w:val="00AD7560"/>
    <w:rsid w:val="00AE1518"/>
    <w:rsid w:val="00AE1FF2"/>
    <w:rsid w:val="00AE2863"/>
    <w:rsid w:val="00AE2EEE"/>
    <w:rsid w:val="00AE405A"/>
    <w:rsid w:val="00AF1BE4"/>
    <w:rsid w:val="00AF3922"/>
    <w:rsid w:val="00AF4687"/>
    <w:rsid w:val="00AF4701"/>
    <w:rsid w:val="00AF6E89"/>
    <w:rsid w:val="00B0261F"/>
    <w:rsid w:val="00B05E6E"/>
    <w:rsid w:val="00B13C30"/>
    <w:rsid w:val="00B16BF5"/>
    <w:rsid w:val="00B21124"/>
    <w:rsid w:val="00B23586"/>
    <w:rsid w:val="00B3087C"/>
    <w:rsid w:val="00B30BF8"/>
    <w:rsid w:val="00B32143"/>
    <w:rsid w:val="00B32493"/>
    <w:rsid w:val="00B368DA"/>
    <w:rsid w:val="00B37247"/>
    <w:rsid w:val="00B429DD"/>
    <w:rsid w:val="00B473EE"/>
    <w:rsid w:val="00B5028B"/>
    <w:rsid w:val="00B50E26"/>
    <w:rsid w:val="00B5608D"/>
    <w:rsid w:val="00B6614E"/>
    <w:rsid w:val="00B66645"/>
    <w:rsid w:val="00B671E6"/>
    <w:rsid w:val="00B7615E"/>
    <w:rsid w:val="00B76A22"/>
    <w:rsid w:val="00B77F88"/>
    <w:rsid w:val="00B8303B"/>
    <w:rsid w:val="00B8389F"/>
    <w:rsid w:val="00B848F0"/>
    <w:rsid w:val="00B85B6D"/>
    <w:rsid w:val="00B85BB9"/>
    <w:rsid w:val="00B90C8D"/>
    <w:rsid w:val="00B917D8"/>
    <w:rsid w:val="00B924C3"/>
    <w:rsid w:val="00B92F9C"/>
    <w:rsid w:val="00B94587"/>
    <w:rsid w:val="00B953A0"/>
    <w:rsid w:val="00BB1071"/>
    <w:rsid w:val="00BB1143"/>
    <w:rsid w:val="00BB2569"/>
    <w:rsid w:val="00BB3A05"/>
    <w:rsid w:val="00BB69FD"/>
    <w:rsid w:val="00BB71D9"/>
    <w:rsid w:val="00BD2F54"/>
    <w:rsid w:val="00BD524F"/>
    <w:rsid w:val="00BD635C"/>
    <w:rsid w:val="00BE64F6"/>
    <w:rsid w:val="00BE721D"/>
    <w:rsid w:val="00BF0FAF"/>
    <w:rsid w:val="00BF2AED"/>
    <w:rsid w:val="00BF41C3"/>
    <w:rsid w:val="00C0132A"/>
    <w:rsid w:val="00C03656"/>
    <w:rsid w:val="00C03E4B"/>
    <w:rsid w:val="00C07915"/>
    <w:rsid w:val="00C125ED"/>
    <w:rsid w:val="00C14F14"/>
    <w:rsid w:val="00C1599D"/>
    <w:rsid w:val="00C17337"/>
    <w:rsid w:val="00C217BE"/>
    <w:rsid w:val="00C2365A"/>
    <w:rsid w:val="00C23BBF"/>
    <w:rsid w:val="00C27A51"/>
    <w:rsid w:val="00C304F5"/>
    <w:rsid w:val="00C31533"/>
    <w:rsid w:val="00C31A03"/>
    <w:rsid w:val="00C322EE"/>
    <w:rsid w:val="00C323D4"/>
    <w:rsid w:val="00C33A3D"/>
    <w:rsid w:val="00C37486"/>
    <w:rsid w:val="00C40EA6"/>
    <w:rsid w:val="00C475B1"/>
    <w:rsid w:val="00C47674"/>
    <w:rsid w:val="00C52454"/>
    <w:rsid w:val="00C56566"/>
    <w:rsid w:val="00C63D68"/>
    <w:rsid w:val="00C6631A"/>
    <w:rsid w:val="00C71730"/>
    <w:rsid w:val="00C7220E"/>
    <w:rsid w:val="00C738CC"/>
    <w:rsid w:val="00C76241"/>
    <w:rsid w:val="00C808D9"/>
    <w:rsid w:val="00C82ACC"/>
    <w:rsid w:val="00C8485F"/>
    <w:rsid w:val="00C855C3"/>
    <w:rsid w:val="00C85A30"/>
    <w:rsid w:val="00C86852"/>
    <w:rsid w:val="00C91758"/>
    <w:rsid w:val="00C91F24"/>
    <w:rsid w:val="00C92DEE"/>
    <w:rsid w:val="00C93611"/>
    <w:rsid w:val="00C93CD2"/>
    <w:rsid w:val="00C942BD"/>
    <w:rsid w:val="00C95B09"/>
    <w:rsid w:val="00CA0C3C"/>
    <w:rsid w:val="00CA21DA"/>
    <w:rsid w:val="00CA44F1"/>
    <w:rsid w:val="00CA7E72"/>
    <w:rsid w:val="00CB0F71"/>
    <w:rsid w:val="00CB3EDD"/>
    <w:rsid w:val="00CB4575"/>
    <w:rsid w:val="00CB4961"/>
    <w:rsid w:val="00CB7350"/>
    <w:rsid w:val="00CC1635"/>
    <w:rsid w:val="00CC31E6"/>
    <w:rsid w:val="00CC3484"/>
    <w:rsid w:val="00CC42F8"/>
    <w:rsid w:val="00CC4A7E"/>
    <w:rsid w:val="00CC69DC"/>
    <w:rsid w:val="00CC7DCE"/>
    <w:rsid w:val="00CD062C"/>
    <w:rsid w:val="00CD120A"/>
    <w:rsid w:val="00CD1F26"/>
    <w:rsid w:val="00CD2260"/>
    <w:rsid w:val="00CD2EC9"/>
    <w:rsid w:val="00CE1C1C"/>
    <w:rsid w:val="00CE2CC8"/>
    <w:rsid w:val="00CE3F18"/>
    <w:rsid w:val="00CF609D"/>
    <w:rsid w:val="00CF6375"/>
    <w:rsid w:val="00CF74ED"/>
    <w:rsid w:val="00D003E8"/>
    <w:rsid w:val="00D00812"/>
    <w:rsid w:val="00D00877"/>
    <w:rsid w:val="00D015FE"/>
    <w:rsid w:val="00D018B6"/>
    <w:rsid w:val="00D034C8"/>
    <w:rsid w:val="00D05C4C"/>
    <w:rsid w:val="00D07EFF"/>
    <w:rsid w:val="00D11FAE"/>
    <w:rsid w:val="00D12BD3"/>
    <w:rsid w:val="00D130C4"/>
    <w:rsid w:val="00D14F8B"/>
    <w:rsid w:val="00D2073B"/>
    <w:rsid w:val="00D2112C"/>
    <w:rsid w:val="00D2121E"/>
    <w:rsid w:val="00D23B7A"/>
    <w:rsid w:val="00D273FC"/>
    <w:rsid w:val="00D27827"/>
    <w:rsid w:val="00D27864"/>
    <w:rsid w:val="00D34B7C"/>
    <w:rsid w:val="00D37A42"/>
    <w:rsid w:val="00D37EA1"/>
    <w:rsid w:val="00D4285A"/>
    <w:rsid w:val="00D47524"/>
    <w:rsid w:val="00D47832"/>
    <w:rsid w:val="00D56F0B"/>
    <w:rsid w:val="00D66339"/>
    <w:rsid w:val="00D66752"/>
    <w:rsid w:val="00D676B9"/>
    <w:rsid w:val="00D70A09"/>
    <w:rsid w:val="00D71D63"/>
    <w:rsid w:val="00D73412"/>
    <w:rsid w:val="00D7430A"/>
    <w:rsid w:val="00D760C8"/>
    <w:rsid w:val="00D76D09"/>
    <w:rsid w:val="00D814D0"/>
    <w:rsid w:val="00D826F5"/>
    <w:rsid w:val="00D83DF1"/>
    <w:rsid w:val="00D84C08"/>
    <w:rsid w:val="00D85567"/>
    <w:rsid w:val="00D86719"/>
    <w:rsid w:val="00D87305"/>
    <w:rsid w:val="00D92CDC"/>
    <w:rsid w:val="00D952F0"/>
    <w:rsid w:val="00DA29A3"/>
    <w:rsid w:val="00DA4C1C"/>
    <w:rsid w:val="00DA7C1F"/>
    <w:rsid w:val="00DB5466"/>
    <w:rsid w:val="00DB5AF4"/>
    <w:rsid w:val="00DB6556"/>
    <w:rsid w:val="00DB71E8"/>
    <w:rsid w:val="00DC4D9A"/>
    <w:rsid w:val="00DC6E66"/>
    <w:rsid w:val="00DC76D3"/>
    <w:rsid w:val="00DC7EF0"/>
    <w:rsid w:val="00DE34F3"/>
    <w:rsid w:val="00DE3E58"/>
    <w:rsid w:val="00DE4847"/>
    <w:rsid w:val="00DE4FB0"/>
    <w:rsid w:val="00DE587C"/>
    <w:rsid w:val="00DF1700"/>
    <w:rsid w:val="00DF3E44"/>
    <w:rsid w:val="00DF509E"/>
    <w:rsid w:val="00DF556B"/>
    <w:rsid w:val="00DF7AFF"/>
    <w:rsid w:val="00E028C0"/>
    <w:rsid w:val="00E03EB7"/>
    <w:rsid w:val="00E07616"/>
    <w:rsid w:val="00E11FEA"/>
    <w:rsid w:val="00E16DDE"/>
    <w:rsid w:val="00E17CF3"/>
    <w:rsid w:val="00E2014D"/>
    <w:rsid w:val="00E20743"/>
    <w:rsid w:val="00E208F5"/>
    <w:rsid w:val="00E2147A"/>
    <w:rsid w:val="00E248A8"/>
    <w:rsid w:val="00E24D23"/>
    <w:rsid w:val="00E3020B"/>
    <w:rsid w:val="00E3155F"/>
    <w:rsid w:val="00E31FA6"/>
    <w:rsid w:val="00E34175"/>
    <w:rsid w:val="00E34E54"/>
    <w:rsid w:val="00E3704F"/>
    <w:rsid w:val="00E432D0"/>
    <w:rsid w:val="00E43A7B"/>
    <w:rsid w:val="00E47004"/>
    <w:rsid w:val="00E54C7F"/>
    <w:rsid w:val="00E56F87"/>
    <w:rsid w:val="00E57DF9"/>
    <w:rsid w:val="00E610DA"/>
    <w:rsid w:val="00E61C2D"/>
    <w:rsid w:val="00E6376D"/>
    <w:rsid w:val="00E63B25"/>
    <w:rsid w:val="00E64E34"/>
    <w:rsid w:val="00E65B2C"/>
    <w:rsid w:val="00E7109F"/>
    <w:rsid w:val="00E721EC"/>
    <w:rsid w:val="00E75772"/>
    <w:rsid w:val="00E75D15"/>
    <w:rsid w:val="00E76546"/>
    <w:rsid w:val="00E80D74"/>
    <w:rsid w:val="00E81757"/>
    <w:rsid w:val="00E81D5A"/>
    <w:rsid w:val="00E874F2"/>
    <w:rsid w:val="00E91818"/>
    <w:rsid w:val="00E93067"/>
    <w:rsid w:val="00E95072"/>
    <w:rsid w:val="00EA541D"/>
    <w:rsid w:val="00EA5B08"/>
    <w:rsid w:val="00EA6F83"/>
    <w:rsid w:val="00EB3C3C"/>
    <w:rsid w:val="00EB3C48"/>
    <w:rsid w:val="00EB5739"/>
    <w:rsid w:val="00EB598C"/>
    <w:rsid w:val="00EB60D6"/>
    <w:rsid w:val="00EB7333"/>
    <w:rsid w:val="00EC2454"/>
    <w:rsid w:val="00EC49FD"/>
    <w:rsid w:val="00ED0A66"/>
    <w:rsid w:val="00ED1C58"/>
    <w:rsid w:val="00ED2C74"/>
    <w:rsid w:val="00EE348F"/>
    <w:rsid w:val="00EE3B1E"/>
    <w:rsid w:val="00EF0AD3"/>
    <w:rsid w:val="00EF1AB8"/>
    <w:rsid w:val="00EF6B6A"/>
    <w:rsid w:val="00F012CC"/>
    <w:rsid w:val="00F026D0"/>
    <w:rsid w:val="00F05641"/>
    <w:rsid w:val="00F07472"/>
    <w:rsid w:val="00F10259"/>
    <w:rsid w:val="00F112AA"/>
    <w:rsid w:val="00F116DC"/>
    <w:rsid w:val="00F11A38"/>
    <w:rsid w:val="00F12F6D"/>
    <w:rsid w:val="00F14E89"/>
    <w:rsid w:val="00F21D0C"/>
    <w:rsid w:val="00F2491D"/>
    <w:rsid w:val="00F30B73"/>
    <w:rsid w:val="00F310CC"/>
    <w:rsid w:val="00F33378"/>
    <w:rsid w:val="00F35E44"/>
    <w:rsid w:val="00F36D8F"/>
    <w:rsid w:val="00F37C47"/>
    <w:rsid w:val="00F4133E"/>
    <w:rsid w:val="00F43D53"/>
    <w:rsid w:val="00F445F8"/>
    <w:rsid w:val="00F529D2"/>
    <w:rsid w:val="00F54C10"/>
    <w:rsid w:val="00F6225F"/>
    <w:rsid w:val="00F62D45"/>
    <w:rsid w:val="00F6305E"/>
    <w:rsid w:val="00F65DB3"/>
    <w:rsid w:val="00F65DD0"/>
    <w:rsid w:val="00F759F0"/>
    <w:rsid w:val="00F809B4"/>
    <w:rsid w:val="00F8198E"/>
    <w:rsid w:val="00F82F50"/>
    <w:rsid w:val="00F831DD"/>
    <w:rsid w:val="00F859BD"/>
    <w:rsid w:val="00F85CF3"/>
    <w:rsid w:val="00F86E70"/>
    <w:rsid w:val="00F87006"/>
    <w:rsid w:val="00F870AD"/>
    <w:rsid w:val="00F91BF9"/>
    <w:rsid w:val="00F920D9"/>
    <w:rsid w:val="00F93EDD"/>
    <w:rsid w:val="00F944DF"/>
    <w:rsid w:val="00F96077"/>
    <w:rsid w:val="00F97BE8"/>
    <w:rsid w:val="00F97F8E"/>
    <w:rsid w:val="00FA23F8"/>
    <w:rsid w:val="00FA3FDF"/>
    <w:rsid w:val="00FB6EE2"/>
    <w:rsid w:val="00FC0151"/>
    <w:rsid w:val="00FC4659"/>
    <w:rsid w:val="00FC541A"/>
    <w:rsid w:val="00FC571C"/>
    <w:rsid w:val="00FC6CEF"/>
    <w:rsid w:val="00FC6DC7"/>
    <w:rsid w:val="00FC7D60"/>
    <w:rsid w:val="00FD5115"/>
    <w:rsid w:val="00FE1C52"/>
    <w:rsid w:val="00FE2D95"/>
    <w:rsid w:val="00FF16C1"/>
    <w:rsid w:val="00FF1E5A"/>
    <w:rsid w:val="00FF1FC3"/>
    <w:rsid w:val="00FF2600"/>
    <w:rsid w:val="00FF60DE"/>
    <w:rsid w:val="00FF7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FDBCDE"/>
  <w15:docId w15:val="{F88909CD-C4A9-4D1B-AEBC-1067C28F7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737"/>
    <w:pPr>
      <w:overflowPunct w:val="0"/>
      <w:autoSpaceDE w:val="0"/>
      <w:autoSpaceDN w:val="0"/>
      <w:adjustRightInd w:val="0"/>
      <w:spacing w:line="312" w:lineRule="auto"/>
      <w:textAlignment w:val="baseline"/>
    </w:pPr>
    <w:rPr>
      <w:sz w:val="24"/>
      <w:lang w:val="en-US" w:eastAsia="en-US"/>
    </w:rPr>
  </w:style>
  <w:style w:type="paragraph" w:styleId="Heading1">
    <w:name w:val="heading 1"/>
    <w:basedOn w:val="Normal"/>
    <w:next w:val="Paragraph"/>
    <w:autoRedefine/>
    <w:qFormat/>
    <w:rsid w:val="00A357FF"/>
    <w:pPr>
      <w:spacing w:line="360" w:lineRule="auto"/>
      <w:jc w:val="both"/>
      <w:outlineLvl w:val="0"/>
    </w:pPr>
    <w:rPr>
      <w:sz w:val="28"/>
      <w:szCs w:val="28"/>
    </w:rPr>
  </w:style>
  <w:style w:type="paragraph" w:styleId="Heading2">
    <w:name w:val="heading 2"/>
    <w:basedOn w:val="Paragraph"/>
    <w:next w:val="Paragraph"/>
    <w:autoRedefine/>
    <w:qFormat/>
    <w:rsid w:val="00B924C3"/>
    <w:pPr>
      <w:keepNext/>
      <w:spacing w:before="0" w:line="360" w:lineRule="auto"/>
      <w:ind w:firstLine="0"/>
      <w:jc w:val="left"/>
      <w:outlineLvl w:val="1"/>
    </w:pPr>
    <w:rPr>
      <w:color w:val="000000"/>
      <w:sz w:val="28"/>
      <w:szCs w:val="28"/>
    </w:rPr>
  </w:style>
  <w:style w:type="paragraph" w:styleId="Heading3">
    <w:name w:val="heading 3"/>
    <w:basedOn w:val="Paragraph"/>
    <w:next w:val="Paragraph"/>
    <w:autoRedefine/>
    <w:qFormat/>
    <w:rsid w:val="009140DA"/>
    <w:pPr>
      <w:keepNext/>
      <w:spacing w:before="240"/>
      <w:ind w:left="90" w:firstLine="270"/>
      <w:jc w:val="left"/>
      <w:outlineLvl w:val="2"/>
    </w:pPr>
    <w:rPr>
      <w:sz w:val="32"/>
      <w:szCs w:val="32"/>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autoRedefine/>
    <w:qFormat/>
    <w:rsid w:val="00463DCD"/>
    <w:pPr>
      <w:ind w:left="432" w:firstLine="0"/>
      <w:jc w:val="center"/>
      <w:outlineLvl w:val="4"/>
    </w:pPr>
    <w:rPr>
      <w:b/>
      <w:sz w:val="36"/>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jc w:val="both"/>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8541F6"/>
    <w:pPr>
      <w:tabs>
        <w:tab w:val="right" w:leader="dot" w:pos="8788"/>
      </w:tabs>
      <w:spacing w:before="60" w:line="360" w:lineRule="auto"/>
    </w:pPr>
    <w:rPr>
      <w:rFonts w:ascii="Times New Roman Bold" w:hAnsi="Times New Roman Bold"/>
      <w:b/>
      <w:noProof/>
      <w:sz w:val="28"/>
    </w:rPr>
  </w:style>
  <w:style w:type="paragraph" w:styleId="TOC2">
    <w:name w:val="toc 2"/>
    <w:basedOn w:val="Normal"/>
    <w:next w:val="Normal"/>
    <w:autoRedefine/>
    <w:uiPriority w:val="39"/>
    <w:rsid w:val="00165574"/>
    <w:pPr>
      <w:tabs>
        <w:tab w:val="left" w:pos="960"/>
        <w:tab w:val="right" w:leader="dot" w:pos="8788"/>
      </w:tabs>
      <w:spacing w:before="60"/>
      <w:ind w:left="289"/>
    </w:pPr>
    <w:rPr>
      <w:b/>
      <w:noProof/>
      <w:sz w:val="28"/>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semiHidden/>
    <w:rsid w:val="00673F79"/>
    <w:pPr>
      <w:tabs>
        <w:tab w:val="right" w:leader="dot" w:pos="8788"/>
      </w:tabs>
      <w:ind w:left="720"/>
    </w:pPr>
    <w:rPr>
      <w:i/>
    </w:rPr>
  </w:style>
  <w:style w:type="paragraph" w:styleId="TOC5">
    <w:name w:val="toc 5"/>
    <w:basedOn w:val="Normal"/>
    <w:next w:val="Normal"/>
    <w:semiHidden/>
    <w:pPr>
      <w:tabs>
        <w:tab w:val="right" w:leader="dot" w:pos="8788"/>
      </w:tabs>
      <w:ind w:left="960"/>
    </w:pPr>
    <w:rPr>
      <w:sz w:val="18"/>
    </w:rPr>
  </w:style>
  <w:style w:type="paragraph" w:styleId="TOC6">
    <w:name w:val="toc 6"/>
    <w:basedOn w:val="Normal"/>
    <w:next w:val="Normal"/>
    <w:semiHidden/>
    <w:pPr>
      <w:tabs>
        <w:tab w:val="right" w:leader="dot" w:pos="8788"/>
      </w:tabs>
      <w:ind w:left="1200"/>
    </w:pPr>
    <w:rPr>
      <w:sz w:val="18"/>
    </w:rPr>
  </w:style>
  <w:style w:type="paragraph" w:styleId="TOC7">
    <w:name w:val="toc 7"/>
    <w:basedOn w:val="Normal"/>
    <w:next w:val="Normal"/>
    <w:semiHidden/>
    <w:pPr>
      <w:tabs>
        <w:tab w:val="right" w:leader="dot" w:pos="8788"/>
      </w:tabs>
      <w:ind w:left="1440"/>
    </w:pPr>
    <w:rPr>
      <w:sz w:val="18"/>
    </w:rPr>
  </w:style>
  <w:style w:type="paragraph" w:styleId="TOC8">
    <w:name w:val="toc 8"/>
    <w:basedOn w:val="Normal"/>
    <w:next w:val="Normal"/>
    <w:semiHidden/>
    <w:pPr>
      <w:tabs>
        <w:tab w:val="right" w:leader="dot" w:pos="8788"/>
      </w:tabs>
      <w:ind w:left="1680"/>
    </w:pPr>
    <w:rPr>
      <w:sz w:val="18"/>
    </w:rPr>
  </w:style>
  <w:style w:type="paragraph" w:styleId="TOC9">
    <w:name w:val="toc 9"/>
    <w:basedOn w:val="Normal"/>
    <w:next w:val="Normal"/>
    <w:semiHidden/>
    <w:pPr>
      <w:tabs>
        <w:tab w:val="right" w:leader="dot" w:pos="8788"/>
      </w:tabs>
      <w:ind w:left="1920"/>
    </w:pPr>
    <w:rPr>
      <w:sz w:val="18"/>
    </w:rPr>
  </w:style>
  <w:style w:type="paragraph" w:styleId="Caption">
    <w:name w:val="caption"/>
    <w:basedOn w:val="Normal"/>
    <w:next w:val="Normal"/>
    <w:qFormat/>
    <w:rsid w:val="007D7D0B"/>
    <w:pPr>
      <w:spacing w:before="120"/>
    </w:pPr>
    <w:rPr>
      <w:b/>
      <w:sz w:val="28"/>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numPr>
        <w:numId w:val="2"/>
      </w:numPr>
      <w:overflowPunct/>
      <w:spacing w:before="60"/>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lang w:val="en-US" w:eastAsia="en-US"/>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table" w:styleId="TableGrid">
    <w:name w:val="Table Grid"/>
    <w:basedOn w:val="TableNormal"/>
    <w:rsid w:val="00B32493"/>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rsid w:val="00102244"/>
    <w:pPr>
      <w:numPr>
        <w:numId w:val="4"/>
      </w:numPr>
      <w:overflowPunct/>
      <w:autoSpaceDE/>
      <w:autoSpaceDN/>
      <w:adjustRightInd/>
      <w:spacing w:before="120"/>
      <w:ind w:left="936" w:hanging="576"/>
      <w:textAlignment w:val="auto"/>
    </w:pPr>
    <w:rPr>
      <w:bCs/>
      <w:sz w:val="26"/>
      <w:szCs w:val="26"/>
    </w:rPr>
  </w:style>
  <w:style w:type="paragraph" w:styleId="NormalWeb">
    <w:name w:val="Normal (Web)"/>
    <w:basedOn w:val="Normal"/>
    <w:uiPriority w:val="99"/>
    <w:rsid w:val="00102244"/>
    <w:pPr>
      <w:overflowPunct/>
      <w:autoSpaceDE/>
      <w:autoSpaceDN/>
      <w:adjustRightInd/>
      <w:spacing w:before="100" w:line="360" w:lineRule="auto"/>
      <w:textAlignment w:val="auto"/>
    </w:pPr>
    <w:rPr>
      <w:sz w:val="26"/>
      <w:szCs w:val="24"/>
    </w:rPr>
  </w:style>
  <w:style w:type="paragraph" w:styleId="BodyText3">
    <w:name w:val="Body Text 3"/>
    <w:basedOn w:val="Normal"/>
    <w:rsid w:val="00102244"/>
    <w:pPr>
      <w:overflowPunct/>
      <w:spacing w:line="360" w:lineRule="auto"/>
      <w:jc w:val="both"/>
      <w:textAlignment w:val="auto"/>
    </w:pPr>
    <w:rPr>
      <w:sz w:val="26"/>
      <w:szCs w:val="24"/>
    </w:rPr>
  </w:style>
  <w:style w:type="character" w:styleId="FollowedHyperlink">
    <w:name w:val="FollowedHyperlink"/>
    <w:rsid w:val="001C7F5A"/>
    <w:rPr>
      <w:color w:val="800080"/>
      <w:u w:val="single"/>
    </w:rPr>
  </w:style>
  <w:style w:type="character" w:customStyle="1" w:styleId="articletoptitle">
    <w:name w:val="articletoptitle"/>
    <w:basedOn w:val="DefaultParagraphFont"/>
    <w:rsid w:val="007B5F5C"/>
  </w:style>
  <w:style w:type="paragraph" w:styleId="ListParagraph">
    <w:name w:val="List Paragraph"/>
    <w:aliases w:val="BODY"/>
    <w:basedOn w:val="Normal"/>
    <w:link w:val="ListParagraphChar"/>
    <w:uiPriority w:val="34"/>
    <w:qFormat/>
    <w:rsid w:val="006C4239"/>
    <w:pPr>
      <w:ind w:left="720"/>
    </w:pPr>
  </w:style>
  <w:style w:type="character" w:customStyle="1" w:styleId="apple-style-span">
    <w:name w:val="apple-style-span"/>
    <w:basedOn w:val="DefaultParagraphFont"/>
    <w:rsid w:val="000D48D2"/>
  </w:style>
  <w:style w:type="paragraph" w:customStyle="1" w:styleId="CharCharCharCharCharCharCharCharCharCharChar">
    <w:name w:val="Char Char Char Char Char Char Char Char Char Char Char"/>
    <w:basedOn w:val="Normal"/>
    <w:semiHidden/>
    <w:rsid w:val="00B50E26"/>
    <w:pPr>
      <w:overflowPunct/>
      <w:spacing w:before="120" w:after="160" w:line="240" w:lineRule="exact"/>
      <w:ind w:firstLine="567"/>
      <w:jc w:val="both"/>
      <w:textAlignment w:val="auto"/>
    </w:pPr>
    <w:rPr>
      <w:rFonts w:ascii="Verdana" w:hAnsi="Verdana"/>
      <w:sz w:val="20"/>
    </w:rPr>
  </w:style>
  <w:style w:type="paragraph" w:styleId="BalloonText">
    <w:name w:val="Balloon Text"/>
    <w:basedOn w:val="Normal"/>
    <w:link w:val="BalloonTextChar"/>
    <w:rsid w:val="001E7F33"/>
    <w:rPr>
      <w:rFonts w:ascii="Tahoma" w:hAnsi="Tahoma" w:cs="Tahoma"/>
      <w:sz w:val="16"/>
      <w:szCs w:val="16"/>
    </w:rPr>
  </w:style>
  <w:style w:type="character" w:customStyle="1" w:styleId="BalloonTextChar">
    <w:name w:val="Balloon Text Char"/>
    <w:link w:val="BalloonText"/>
    <w:rsid w:val="001E7F33"/>
    <w:rPr>
      <w:rFonts w:ascii="Tahoma" w:hAnsi="Tahoma" w:cs="Tahoma"/>
      <w:sz w:val="16"/>
      <w:szCs w:val="16"/>
    </w:rPr>
  </w:style>
  <w:style w:type="paragraph" w:styleId="TOCHeading">
    <w:name w:val="TOC Heading"/>
    <w:basedOn w:val="Heading1"/>
    <w:next w:val="Normal"/>
    <w:uiPriority w:val="39"/>
    <w:qFormat/>
    <w:rsid w:val="007D7D0B"/>
    <w:pPr>
      <w:keepNext/>
      <w:keepLines/>
      <w:overflowPunct/>
      <w:autoSpaceDE/>
      <w:autoSpaceDN/>
      <w:adjustRightInd/>
      <w:spacing w:before="480" w:line="276" w:lineRule="auto"/>
      <w:textAlignment w:val="auto"/>
      <w:outlineLvl w:val="9"/>
    </w:pPr>
    <w:rPr>
      <w:rFonts w:ascii="Cambria" w:hAnsi="Cambria"/>
      <w:bCs/>
      <w:color w:val="365F91"/>
    </w:rPr>
  </w:style>
  <w:style w:type="character" w:customStyle="1" w:styleId="FooterChar">
    <w:name w:val="Footer Char"/>
    <w:link w:val="Footer"/>
    <w:uiPriority w:val="99"/>
    <w:rsid w:val="00644B66"/>
    <w:rPr>
      <w:sz w:val="24"/>
    </w:rPr>
  </w:style>
  <w:style w:type="character" w:customStyle="1" w:styleId="HeaderChar">
    <w:name w:val="Header Char"/>
    <w:link w:val="Header"/>
    <w:uiPriority w:val="99"/>
    <w:rsid w:val="00644B66"/>
    <w:rPr>
      <w:sz w:val="24"/>
    </w:rPr>
  </w:style>
  <w:style w:type="paragraph" w:styleId="BodyText">
    <w:name w:val="Body Text"/>
    <w:basedOn w:val="Normal"/>
    <w:link w:val="BodyTextChar"/>
    <w:rsid w:val="000E3E28"/>
    <w:pPr>
      <w:spacing w:after="120"/>
    </w:pPr>
  </w:style>
  <w:style w:type="character" w:customStyle="1" w:styleId="BodyTextChar">
    <w:name w:val="Body Text Char"/>
    <w:link w:val="BodyText"/>
    <w:rsid w:val="000E3E28"/>
    <w:rPr>
      <w:sz w:val="24"/>
    </w:rPr>
  </w:style>
  <w:style w:type="paragraph" w:customStyle="1" w:styleId="EndNoteBibliography">
    <w:name w:val="EndNote Bibliography"/>
    <w:basedOn w:val="Normal"/>
    <w:link w:val="EndNoteBibliographyChar"/>
    <w:rsid w:val="00494960"/>
    <w:pPr>
      <w:overflowPunct/>
      <w:autoSpaceDE/>
      <w:autoSpaceDN/>
      <w:adjustRightInd/>
      <w:spacing w:after="120" w:line="240" w:lineRule="auto"/>
      <w:ind w:firstLine="567"/>
      <w:jc w:val="both"/>
      <w:textAlignment w:val="auto"/>
    </w:pPr>
    <w:rPr>
      <w:noProof/>
      <w:szCs w:val="24"/>
    </w:rPr>
  </w:style>
  <w:style w:type="character" w:customStyle="1" w:styleId="EndNoteBibliographyChar">
    <w:name w:val="EndNote Bibliography Char"/>
    <w:link w:val="EndNoteBibliography"/>
    <w:rsid w:val="00494960"/>
    <w:rPr>
      <w:noProof/>
      <w:sz w:val="24"/>
      <w:szCs w:val="24"/>
    </w:rPr>
  </w:style>
  <w:style w:type="character" w:customStyle="1" w:styleId="ListParagraphChar">
    <w:name w:val="List Paragraph Char"/>
    <w:aliases w:val="BODY Char"/>
    <w:link w:val="ListParagraph"/>
    <w:uiPriority w:val="34"/>
    <w:locked/>
    <w:rsid w:val="001800D1"/>
    <w:rPr>
      <w:sz w:val="24"/>
    </w:rPr>
  </w:style>
  <w:style w:type="character" w:customStyle="1" w:styleId="ff7">
    <w:name w:val="ff7"/>
    <w:rsid w:val="00C82ACC"/>
  </w:style>
  <w:style w:type="character" w:customStyle="1" w:styleId="a0">
    <w:name w:val="_"/>
    <w:rsid w:val="00C82ACC"/>
  </w:style>
  <w:style w:type="character" w:customStyle="1" w:styleId="ff8">
    <w:name w:val="ff8"/>
    <w:rsid w:val="00C82ACC"/>
  </w:style>
  <w:style w:type="character" w:customStyle="1" w:styleId="fontstyle01">
    <w:name w:val="fontstyle01"/>
    <w:basedOn w:val="DefaultParagraphFont"/>
    <w:rsid w:val="00CC4A7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2196">
      <w:bodyDiv w:val="1"/>
      <w:marLeft w:val="0"/>
      <w:marRight w:val="0"/>
      <w:marTop w:val="0"/>
      <w:marBottom w:val="0"/>
      <w:divBdr>
        <w:top w:val="none" w:sz="0" w:space="0" w:color="auto"/>
        <w:left w:val="none" w:sz="0" w:space="0" w:color="auto"/>
        <w:bottom w:val="none" w:sz="0" w:space="0" w:color="auto"/>
        <w:right w:val="none" w:sz="0" w:space="0" w:color="auto"/>
      </w:divBdr>
      <w:divsChild>
        <w:div w:id="41249064">
          <w:marLeft w:val="1166"/>
          <w:marRight w:val="0"/>
          <w:marTop w:val="120"/>
          <w:marBottom w:val="120"/>
          <w:divBdr>
            <w:top w:val="none" w:sz="0" w:space="0" w:color="auto"/>
            <w:left w:val="none" w:sz="0" w:space="0" w:color="auto"/>
            <w:bottom w:val="none" w:sz="0" w:space="0" w:color="auto"/>
            <w:right w:val="none" w:sz="0" w:space="0" w:color="auto"/>
          </w:divBdr>
        </w:div>
        <w:div w:id="69427123">
          <w:marLeft w:val="547"/>
          <w:marRight w:val="0"/>
          <w:marTop w:val="120"/>
          <w:marBottom w:val="120"/>
          <w:divBdr>
            <w:top w:val="none" w:sz="0" w:space="0" w:color="auto"/>
            <w:left w:val="none" w:sz="0" w:space="0" w:color="auto"/>
            <w:bottom w:val="none" w:sz="0" w:space="0" w:color="auto"/>
            <w:right w:val="none" w:sz="0" w:space="0" w:color="auto"/>
          </w:divBdr>
        </w:div>
        <w:div w:id="221604069">
          <w:marLeft w:val="1166"/>
          <w:marRight w:val="0"/>
          <w:marTop w:val="120"/>
          <w:marBottom w:val="120"/>
          <w:divBdr>
            <w:top w:val="none" w:sz="0" w:space="0" w:color="auto"/>
            <w:left w:val="none" w:sz="0" w:space="0" w:color="auto"/>
            <w:bottom w:val="none" w:sz="0" w:space="0" w:color="auto"/>
            <w:right w:val="none" w:sz="0" w:space="0" w:color="auto"/>
          </w:divBdr>
        </w:div>
        <w:div w:id="246809889">
          <w:marLeft w:val="1166"/>
          <w:marRight w:val="0"/>
          <w:marTop w:val="120"/>
          <w:marBottom w:val="120"/>
          <w:divBdr>
            <w:top w:val="none" w:sz="0" w:space="0" w:color="auto"/>
            <w:left w:val="none" w:sz="0" w:space="0" w:color="auto"/>
            <w:bottom w:val="none" w:sz="0" w:space="0" w:color="auto"/>
            <w:right w:val="none" w:sz="0" w:space="0" w:color="auto"/>
          </w:divBdr>
        </w:div>
        <w:div w:id="792403760">
          <w:marLeft w:val="1166"/>
          <w:marRight w:val="0"/>
          <w:marTop w:val="120"/>
          <w:marBottom w:val="120"/>
          <w:divBdr>
            <w:top w:val="none" w:sz="0" w:space="0" w:color="auto"/>
            <w:left w:val="none" w:sz="0" w:space="0" w:color="auto"/>
            <w:bottom w:val="none" w:sz="0" w:space="0" w:color="auto"/>
            <w:right w:val="none" w:sz="0" w:space="0" w:color="auto"/>
          </w:divBdr>
        </w:div>
        <w:div w:id="1283001261">
          <w:marLeft w:val="1166"/>
          <w:marRight w:val="0"/>
          <w:marTop w:val="120"/>
          <w:marBottom w:val="120"/>
          <w:divBdr>
            <w:top w:val="none" w:sz="0" w:space="0" w:color="auto"/>
            <w:left w:val="none" w:sz="0" w:space="0" w:color="auto"/>
            <w:bottom w:val="none" w:sz="0" w:space="0" w:color="auto"/>
            <w:right w:val="none" w:sz="0" w:space="0" w:color="auto"/>
          </w:divBdr>
        </w:div>
        <w:div w:id="2026594401">
          <w:marLeft w:val="1166"/>
          <w:marRight w:val="0"/>
          <w:marTop w:val="120"/>
          <w:marBottom w:val="120"/>
          <w:divBdr>
            <w:top w:val="none" w:sz="0" w:space="0" w:color="auto"/>
            <w:left w:val="none" w:sz="0" w:space="0" w:color="auto"/>
            <w:bottom w:val="none" w:sz="0" w:space="0" w:color="auto"/>
            <w:right w:val="none" w:sz="0" w:space="0" w:color="auto"/>
          </w:divBdr>
        </w:div>
      </w:divsChild>
    </w:div>
    <w:div w:id="90245123">
      <w:bodyDiv w:val="1"/>
      <w:marLeft w:val="0"/>
      <w:marRight w:val="0"/>
      <w:marTop w:val="0"/>
      <w:marBottom w:val="0"/>
      <w:divBdr>
        <w:top w:val="none" w:sz="0" w:space="0" w:color="auto"/>
        <w:left w:val="none" w:sz="0" w:space="0" w:color="auto"/>
        <w:bottom w:val="none" w:sz="0" w:space="0" w:color="auto"/>
        <w:right w:val="none" w:sz="0" w:space="0" w:color="auto"/>
      </w:divBdr>
    </w:div>
    <w:div w:id="156507252">
      <w:bodyDiv w:val="1"/>
      <w:marLeft w:val="0"/>
      <w:marRight w:val="0"/>
      <w:marTop w:val="0"/>
      <w:marBottom w:val="0"/>
      <w:divBdr>
        <w:top w:val="none" w:sz="0" w:space="0" w:color="auto"/>
        <w:left w:val="none" w:sz="0" w:space="0" w:color="auto"/>
        <w:bottom w:val="none" w:sz="0" w:space="0" w:color="auto"/>
        <w:right w:val="none" w:sz="0" w:space="0" w:color="auto"/>
      </w:divBdr>
    </w:div>
    <w:div w:id="289169853">
      <w:bodyDiv w:val="1"/>
      <w:marLeft w:val="0"/>
      <w:marRight w:val="0"/>
      <w:marTop w:val="0"/>
      <w:marBottom w:val="0"/>
      <w:divBdr>
        <w:top w:val="none" w:sz="0" w:space="0" w:color="auto"/>
        <w:left w:val="none" w:sz="0" w:space="0" w:color="auto"/>
        <w:bottom w:val="none" w:sz="0" w:space="0" w:color="auto"/>
        <w:right w:val="none" w:sz="0" w:space="0" w:color="auto"/>
      </w:divBdr>
    </w:div>
    <w:div w:id="362441836">
      <w:bodyDiv w:val="1"/>
      <w:marLeft w:val="0"/>
      <w:marRight w:val="0"/>
      <w:marTop w:val="0"/>
      <w:marBottom w:val="0"/>
      <w:divBdr>
        <w:top w:val="none" w:sz="0" w:space="0" w:color="auto"/>
        <w:left w:val="none" w:sz="0" w:space="0" w:color="auto"/>
        <w:bottom w:val="none" w:sz="0" w:space="0" w:color="auto"/>
        <w:right w:val="none" w:sz="0" w:space="0" w:color="auto"/>
      </w:divBdr>
    </w:div>
    <w:div w:id="397677111">
      <w:bodyDiv w:val="1"/>
      <w:marLeft w:val="0"/>
      <w:marRight w:val="0"/>
      <w:marTop w:val="0"/>
      <w:marBottom w:val="0"/>
      <w:divBdr>
        <w:top w:val="none" w:sz="0" w:space="0" w:color="auto"/>
        <w:left w:val="none" w:sz="0" w:space="0" w:color="auto"/>
        <w:bottom w:val="none" w:sz="0" w:space="0" w:color="auto"/>
        <w:right w:val="none" w:sz="0" w:space="0" w:color="auto"/>
      </w:divBdr>
    </w:div>
    <w:div w:id="715391620">
      <w:bodyDiv w:val="1"/>
      <w:marLeft w:val="0"/>
      <w:marRight w:val="0"/>
      <w:marTop w:val="0"/>
      <w:marBottom w:val="0"/>
      <w:divBdr>
        <w:top w:val="none" w:sz="0" w:space="0" w:color="auto"/>
        <w:left w:val="none" w:sz="0" w:space="0" w:color="auto"/>
        <w:bottom w:val="none" w:sz="0" w:space="0" w:color="auto"/>
        <w:right w:val="none" w:sz="0" w:space="0" w:color="auto"/>
      </w:divBdr>
      <w:divsChild>
        <w:div w:id="57672165">
          <w:marLeft w:val="446"/>
          <w:marRight w:val="0"/>
          <w:marTop w:val="24"/>
          <w:marBottom w:val="24"/>
          <w:divBdr>
            <w:top w:val="none" w:sz="0" w:space="0" w:color="auto"/>
            <w:left w:val="none" w:sz="0" w:space="0" w:color="auto"/>
            <w:bottom w:val="none" w:sz="0" w:space="0" w:color="auto"/>
            <w:right w:val="none" w:sz="0" w:space="0" w:color="auto"/>
          </w:divBdr>
        </w:div>
        <w:div w:id="366948171">
          <w:marLeft w:val="446"/>
          <w:marRight w:val="0"/>
          <w:marTop w:val="24"/>
          <w:marBottom w:val="24"/>
          <w:divBdr>
            <w:top w:val="none" w:sz="0" w:space="0" w:color="auto"/>
            <w:left w:val="none" w:sz="0" w:space="0" w:color="auto"/>
            <w:bottom w:val="none" w:sz="0" w:space="0" w:color="auto"/>
            <w:right w:val="none" w:sz="0" w:space="0" w:color="auto"/>
          </w:divBdr>
        </w:div>
        <w:div w:id="1128737587">
          <w:marLeft w:val="446"/>
          <w:marRight w:val="0"/>
          <w:marTop w:val="24"/>
          <w:marBottom w:val="24"/>
          <w:divBdr>
            <w:top w:val="none" w:sz="0" w:space="0" w:color="auto"/>
            <w:left w:val="none" w:sz="0" w:space="0" w:color="auto"/>
            <w:bottom w:val="none" w:sz="0" w:space="0" w:color="auto"/>
            <w:right w:val="none" w:sz="0" w:space="0" w:color="auto"/>
          </w:divBdr>
        </w:div>
      </w:divsChild>
    </w:div>
    <w:div w:id="1061708931">
      <w:bodyDiv w:val="1"/>
      <w:marLeft w:val="0"/>
      <w:marRight w:val="0"/>
      <w:marTop w:val="0"/>
      <w:marBottom w:val="0"/>
      <w:divBdr>
        <w:top w:val="none" w:sz="0" w:space="0" w:color="auto"/>
        <w:left w:val="none" w:sz="0" w:space="0" w:color="auto"/>
        <w:bottom w:val="none" w:sz="0" w:space="0" w:color="auto"/>
        <w:right w:val="none" w:sz="0" w:space="0" w:color="auto"/>
      </w:divBdr>
    </w:div>
    <w:div w:id="1188250173">
      <w:bodyDiv w:val="1"/>
      <w:marLeft w:val="0"/>
      <w:marRight w:val="0"/>
      <w:marTop w:val="0"/>
      <w:marBottom w:val="0"/>
      <w:divBdr>
        <w:top w:val="none" w:sz="0" w:space="0" w:color="auto"/>
        <w:left w:val="none" w:sz="0" w:space="0" w:color="auto"/>
        <w:bottom w:val="none" w:sz="0" w:space="0" w:color="auto"/>
        <w:right w:val="none" w:sz="0" w:space="0" w:color="auto"/>
      </w:divBdr>
      <w:divsChild>
        <w:div w:id="2559807">
          <w:marLeft w:val="1166"/>
          <w:marRight w:val="0"/>
          <w:marTop w:val="0"/>
          <w:marBottom w:val="0"/>
          <w:divBdr>
            <w:top w:val="none" w:sz="0" w:space="0" w:color="auto"/>
            <w:left w:val="none" w:sz="0" w:space="0" w:color="auto"/>
            <w:bottom w:val="none" w:sz="0" w:space="0" w:color="auto"/>
            <w:right w:val="none" w:sz="0" w:space="0" w:color="auto"/>
          </w:divBdr>
        </w:div>
        <w:div w:id="23096701">
          <w:marLeft w:val="1166"/>
          <w:marRight w:val="0"/>
          <w:marTop w:val="0"/>
          <w:marBottom w:val="0"/>
          <w:divBdr>
            <w:top w:val="none" w:sz="0" w:space="0" w:color="auto"/>
            <w:left w:val="none" w:sz="0" w:space="0" w:color="auto"/>
            <w:bottom w:val="none" w:sz="0" w:space="0" w:color="auto"/>
            <w:right w:val="none" w:sz="0" w:space="0" w:color="auto"/>
          </w:divBdr>
        </w:div>
        <w:div w:id="217935505">
          <w:marLeft w:val="547"/>
          <w:marRight w:val="0"/>
          <w:marTop w:val="0"/>
          <w:marBottom w:val="0"/>
          <w:divBdr>
            <w:top w:val="none" w:sz="0" w:space="0" w:color="auto"/>
            <w:left w:val="none" w:sz="0" w:space="0" w:color="auto"/>
            <w:bottom w:val="none" w:sz="0" w:space="0" w:color="auto"/>
            <w:right w:val="none" w:sz="0" w:space="0" w:color="auto"/>
          </w:divBdr>
        </w:div>
        <w:div w:id="352998522">
          <w:marLeft w:val="547"/>
          <w:marRight w:val="0"/>
          <w:marTop w:val="0"/>
          <w:marBottom w:val="0"/>
          <w:divBdr>
            <w:top w:val="none" w:sz="0" w:space="0" w:color="auto"/>
            <w:left w:val="none" w:sz="0" w:space="0" w:color="auto"/>
            <w:bottom w:val="none" w:sz="0" w:space="0" w:color="auto"/>
            <w:right w:val="none" w:sz="0" w:space="0" w:color="auto"/>
          </w:divBdr>
        </w:div>
        <w:div w:id="355355448">
          <w:marLeft w:val="547"/>
          <w:marRight w:val="0"/>
          <w:marTop w:val="0"/>
          <w:marBottom w:val="0"/>
          <w:divBdr>
            <w:top w:val="none" w:sz="0" w:space="0" w:color="auto"/>
            <w:left w:val="none" w:sz="0" w:space="0" w:color="auto"/>
            <w:bottom w:val="none" w:sz="0" w:space="0" w:color="auto"/>
            <w:right w:val="none" w:sz="0" w:space="0" w:color="auto"/>
          </w:divBdr>
        </w:div>
        <w:div w:id="1040087312">
          <w:marLeft w:val="1166"/>
          <w:marRight w:val="0"/>
          <w:marTop w:val="0"/>
          <w:marBottom w:val="0"/>
          <w:divBdr>
            <w:top w:val="none" w:sz="0" w:space="0" w:color="auto"/>
            <w:left w:val="none" w:sz="0" w:space="0" w:color="auto"/>
            <w:bottom w:val="none" w:sz="0" w:space="0" w:color="auto"/>
            <w:right w:val="none" w:sz="0" w:space="0" w:color="auto"/>
          </w:divBdr>
        </w:div>
        <w:div w:id="2057240757">
          <w:marLeft w:val="1166"/>
          <w:marRight w:val="0"/>
          <w:marTop w:val="0"/>
          <w:marBottom w:val="0"/>
          <w:divBdr>
            <w:top w:val="none" w:sz="0" w:space="0" w:color="auto"/>
            <w:left w:val="none" w:sz="0" w:space="0" w:color="auto"/>
            <w:bottom w:val="none" w:sz="0" w:space="0" w:color="auto"/>
            <w:right w:val="none" w:sz="0" w:space="0" w:color="auto"/>
          </w:divBdr>
        </w:div>
      </w:divsChild>
    </w:div>
    <w:div w:id="1265070490">
      <w:bodyDiv w:val="1"/>
      <w:marLeft w:val="0"/>
      <w:marRight w:val="0"/>
      <w:marTop w:val="0"/>
      <w:marBottom w:val="0"/>
      <w:divBdr>
        <w:top w:val="none" w:sz="0" w:space="0" w:color="auto"/>
        <w:left w:val="none" w:sz="0" w:space="0" w:color="auto"/>
        <w:bottom w:val="none" w:sz="0" w:space="0" w:color="auto"/>
        <w:right w:val="none" w:sz="0" w:space="0" w:color="auto"/>
      </w:divBdr>
      <w:divsChild>
        <w:div w:id="82842806">
          <w:marLeft w:val="1166"/>
          <w:marRight w:val="0"/>
          <w:marTop w:val="48"/>
          <w:marBottom w:val="48"/>
          <w:divBdr>
            <w:top w:val="none" w:sz="0" w:space="0" w:color="auto"/>
            <w:left w:val="none" w:sz="0" w:space="0" w:color="auto"/>
            <w:bottom w:val="none" w:sz="0" w:space="0" w:color="auto"/>
            <w:right w:val="none" w:sz="0" w:space="0" w:color="auto"/>
          </w:divBdr>
        </w:div>
        <w:div w:id="281694396">
          <w:marLeft w:val="1166"/>
          <w:marRight w:val="0"/>
          <w:marTop w:val="48"/>
          <w:marBottom w:val="48"/>
          <w:divBdr>
            <w:top w:val="none" w:sz="0" w:space="0" w:color="auto"/>
            <w:left w:val="none" w:sz="0" w:space="0" w:color="auto"/>
            <w:bottom w:val="none" w:sz="0" w:space="0" w:color="auto"/>
            <w:right w:val="none" w:sz="0" w:space="0" w:color="auto"/>
          </w:divBdr>
        </w:div>
        <w:div w:id="1418556513">
          <w:marLeft w:val="1166"/>
          <w:marRight w:val="0"/>
          <w:marTop w:val="48"/>
          <w:marBottom w:val="48"/>
          <w:divBdr>
            <w:top w:val="none" w:sz="0" w:space="0" w:color="auto"/>
            <w:left w:val="none" w:sz="0" w:space="0" w:color="auto"/>
            <w:bottom w:val="none" w:sz="0" w:space="0" w:color="auto"/>
            <w:right w:val="none" w:sz="0" w:space="0" w:color="auto"/>
          </w:divBdr>
        </w:div>
        <w:div w:id="1821338137">
          <w:marLeft w:val="1166"/>
          <w:marRight w:val="0"/>
          <w:marTop w:val="48"/>
          <w:marBottom w:val="48"/>
          <w:divBdr>
            <w:top w:val="none" w:sz="0" w:space="0" w:color="auto"/>
            <w:left w:val="none" w:sz="0" w:space="0" w:color="auto"/>
            <w:bottom w:val="none" w:sz="0" w:space="0" w:color="auto"/>
            <w:right w:val="none" w:sz="0" w:space="0" w:color="auto"/>
          </w:divBdr>
        </w:div>
        <w:div w:id="2055300887">
          <w:marLeft w:val="1166"/>
          <w:marRight w:val="0"/>
          <w:marTop w:val="48"/>
          <w:marBottom w:val="48"/>
          <w:divBdr>
            <w:top w:val="none" w:sz="0" w:space="0" w:color="auto"/>
            <w:left w:val="none" w:sz="0" w:space="0" w:color="auto"/>
            <w:bottom w:val="none" w:sz="0" w:space="0" w:color="auto"/>
            <w:right w:val="none" w:sz="0" w:space="0" w:color="auto"/>
          </w:divBdr>
        </w:div>
      </w:divsChild>
    </w:div>
    <w:div w:id="1415202795">
      <w:bodyDiv w:val="1"/>
      <w:marLeft w:val="0"/>
      <w:marRight w:val="0"/>
      <w:marTop w:val="0"/>
      <w:marBottom w:val="0"/>
      <w:divBdr>
        <w:top w:val="none" w:sz="0" w:space="0" w:color="auto"/>
        <w:left w:val="none" w:sz="0" w:space="0" w:color="auto"/>
        <w:bottom w:val="none" w:sz="0" w:space="0" w:color="auto"/>
        <w:right w:val="none" w:sz="0" w:space="0" w:color="auto"/>
      </w:divBdr>
    </w:div>
    <w:div w:id="1505362691">
      <w:bodyDiv w:val="1"/>
      <w:marLeft w:val="0"/>
      <w:marRight w:val="0"/>
      <w:marTop w:val="0"/>
      <w:marBottom w:val="0"/>
      <w:divBdr>
        <w:top w:val="none" w:sz="0" w:space="0" w:color="auto"/>
        <w:left w:val="none" w:sz="0" w:space="0" w:color="auto"/>
        <w:bottom w:val="none" w:sz="0" w:space="0" w:color="auto"/>
        <w:right w:val="none" w:sz="0" w:space="0" w:color="auto"/>
      </w:divBdr>
    </w:div>
    <w:div w:id="1602058916">
      <w:bodyDiv w:val="1"/>
      <w:marLeft w:val="0"/>
      <w:marRight w:val="0"/>
      <w:marTop w:val="0"/>
      <w:marBottom w:val="0"/>
      <w:divBdr>
        <w:top w:val="none" w:sz="0" w:space="0" w:color="auto"/>
        <w:left w:val="none" w:sz="0" w:space="0" w:color="auto"/>
        <w:bottom w:val="none" w:sz="0" w:space="0" w:color="auto"/>
        <w:right w:val="none" w:sz="0" w:space="0" w:color="auto"/>
      </w:divBdr>
      <w:divsChild>
        <w:div w:id="2006280961">
          <w:marLeft w:val="0"/>
          <w:marRight w:val="0"/>
          <w:marTop w:val="0"/>
          <w:marBottom w:val="0"/>
          <w:divBdr>
            <w:top w:val="none" w:sz="0" w:space="0" w:color="auto"/>
            <w:left w:val="none" w:sz="0" w:space="0" w:color="auto"/>
            <w:bottom w:val="none" w:sz="0" w:space="0" w:color="auto"/>
            <w:right w:val="none" w:sz="0" w:space="0" w:color="auto"/>
          </w:divBdr>
        </w:div>
        <w:div w:id="520750413">
          <w:marLeft w:val="0"/>
          <w:marRight w:val="0"/>
          <w:marTop w:val="0"/>
          <w:marBottom w:val="0"/>
          <w:divBdr>
            <w:top w:val="none" w:sz="0" w:space="0" w:color="auto"/>
            <w:left w:val="none" w:sz="0" w:space="0" w:color="auto"/>
            <w:bottom w:val="none" w:sz="0" w:space="0" w:color="auto"/>
            <w:right w:val="none" w:sz="0" w:space="0" w:color="auto"/>
          </w:divBdr>
        </w:div>
        <w:div w:id="1420908520">
          <w:marLeft w:val="0"/>
          <w:marRight w:val="0"/>
          <w:marTop w:val="0"/>
          <w:marBottom w:val="0"/>
          <w:divBdr>
            <w:top w:val="none" w:sz="0" w:space="0" w:color="auto"/>
            <w:left w:val="none" w:sz="0" w:space="0" w:color="auto"/>
            <w:bottom w:val="none" w:sz="0" w:space="0" w:color="auto"/>
            <w:right w:val="none" w:sz="0" w:space="0" w:color="auto"/>
          </w:divBdr>
        </w:div>
        <w:div w:id="2136870872">
          <w:marLeft w:val="0"/>
          <w:marRight w:val="0"/>
          <w:marTop w:val="0"/>
          <w:marBottom w:val="0"/>
          <w:divBdr>
            <w:top w:val="none" w:sz="0" w:space="0" w:color="auto"/>
            <w:left w:val="none" w:sz="0" w:space="0" w:color="auto"/>
            <w:bottom w:val="none" w:sz="0" w:space="0" w:color="auto"/>
            <w:right w:val="none" w:sz="0" w:space="0" w:color="auto"/>
          </w:divBdr>
        </w:div>
        <w:div w:id="1657419515">
          <w:marLeft w:val="0"/>
          <w:marRight w:val="0"/>
          <w:marTop w:val="0"/>
          <w:marBottom w:val="0"/>
          <w:divBdr>
            <w:top w:val="none" w:sz="0" w:space="0" w:color="auto"/>
            <w:left w:val="none" w:sz="0" w:space="0" w:color="auto"/>
            <w:bottom w:val="none" w:sz="0" w:space="0" w:color="auto"/>
            <w:right w:val="none" w:sz="0" w:space="0" w:color="auto"/>
          </w:divBdr>
        </w:div>
        <w:div w:id="1184904093">
          <w:marLeft w:val="0"/>
          <w:marRight w:val="0"/>
          <w:marTop w:val="0"/>
          <w:marBottom w:val="0"/>
          <w:divBdr>
            <w:top w:val="none" w:sz="0" w:space="0" w:color="auto"/>
            <w:left w:val="none" w:sz="0" w:space="0" w:color="auto"/>
            <w:bottom w:val="none" w:sz="0" w:space="0" w:color="auto"/>
            <w:right w:val="none" w:sz="0" w:space="0" w:color="auto"/>
          </w:divBdr>
        </w:div>
        <w:div w:id="374547863">
          <w:marLeft w:val="0"/>
          <w:marRight w:val="0"/>
          <w:marTop w:val="0"/>
          <w:marBottom w:val="0"/>
          <w:divBdr>
            <w:top w:val="none" w:sz="0" w:space="0" w:color="auto"/>
            <w:left w:val="none" w:sz="0" w:space="0" w:color="auto"/>
            <w:bottom w:val="none" w:sz="0" w:space="0" w:color="auto"/>
            <w:right w:val="none" w:sz="0" w:space="0" w:color="auto"/>
          </w:divBdr>
        </w:div>
        <w:div w:id="779882658">
          <w:marLeft w:val="0"/>
          <w:marRight w:val="0"/>
          <w:marTop w:val="0"/>
          <w:marBottom w:val="0"/>
          <w:divBdr>
            <w:top w:val="none" w:sz="0" w:space="0" w:color="auto"/>
            <w:left w:val="none" w:sz="0" w:space="0" w:color="auto"/>
            <w:bottom w:val="none" w:sz="0" w:space="0" w:color="auto"/>
            <w:right w:val="none" w:sz="0" w:space="0" w:color="auto"/>
          </w:divBdr>
        </w:div>
        <w:div w:id="770972131">
          <w:marLeft w:val="0"/>
          <w:marRight w:val="0"/>
          <w:marTop w:val="0"/>
          <w:marBottom w:val="0"/>
          <w:divBdr>
            <w:top w:val="none" w:sz="0" w:space="0" w:color="auto"/>
            <w:left w:val="none" w:sz="0" w:space="0" w:color="auto"/>
            <w:bottom w:val="none" w:sz="0" w:space="0" w:color="auto"/>
            <w:right w:val="none" w:sz="0" w:space="0" w:color="auto"/>
          </w:divBdr>
        </w:div>
        <w:div w:id="810630867">
          <w:marLeft w:val="0"/>
          <w:marRight w:val="0"/>
          <w:marTop w:val="0"/>
          <w:marBottom w:val="0"/>
          <w:divBdr>
            <w:top w:val="none" w:sz="0" w:space="0" w:color="auto"/>
            <w:left w:val="none" w:sz="0" w:space="0" w:color="auto"/>
            <w:bottom w:val="none" w:sz="0" w:space="0" w:color="auto"/>
            <w:right w:val="none" w:sz="0" w:space="0" w:color="auto"/>
          </w:divBdr>
        </w:div>
        <w:div w:id="1276138044">
          <w:marLeft w:val="0"/>
          <w:marRight w:val="0"/>
          <w:marTop w:val="0"/>
          <w:marBottom w:val="0"/>
          <w:divBdr>
            <w:top w:val="none" w:sz="0" w:space="0" w:color="auto"/>
            <w:left w:val="none" w:sz="0" w:space="0" w:color="auto"/>
            <w:bottom w:val="none" w:sz="0" w:space="0" w:color="auto"/>
            <w:right w:val="none" w:sz="0" w:space="0" w:color="auto"/>
          </w:divBdr>
        </w:div>
      </w:divsChild>
    </w:div>
    <w:div w:id="1664695021">
      <w:bodyDiv w:val="1"/>
      <w:marLeft w:val="0"/>
      <w:marRight w:val="0"/>
      <w:marTop w:val="0"/>
      <w:marBottom w:val="0"/>
      <w:divBdr>
        <w:top w:val="none" w:sz="0" w:space="0" w:color="auto"/>
        <w:left w:val="none" w:sz="0" w:space="0" w:color="auto"/>
        <w:bottom w:val="none" w:sz="0" w:space="0" w:color="auto"/>
        <w:right w:val="none" w:sz="0" w:space="0" w:color="auto"/>
      </w:divBdr>
    </w:div>
    <w:div w:id="1826892574">
      <w:bodyDiv w:val="1"/>
      <w:marLeft w:val="0"/>
      <w:marRight w:val="0"/>
      <w:marTop w:val="0"/>
      <w:marBottom w:val="0"/>
      <w:divBdr>
        <w:top w:val="none" w:sz="0" w:space="0" w:color="auto"/>
        <w:left w:val="none" w:sz="0" w:space="0" w:color="auto"/>
        <w:bottom w:val="none" w:sz="0" w:space="0" w:color="auto"/>
        <w:right w:val="none" w:sz="0" w:space="0" w:color="auto"/>
      </w:divBdr>
    </w:div>
    <w:div w:id="1900362192">
      <w:bodyDiv w:val="1"/>
      <w:marLeft w:val="0"/>
      <w:marRight w:val="0"/>
      <w:marTop w:val="0"/>
      <w:marBottom w:val="0"/>
      <w:divBdr>
        <w:top w:val="none" w:sz="0" w:space="0" w:color="auto"/>
        <w:left w:val="none" w:sz="0" w:space="0" w:color="auto"/>
        <w:bottom w:val="none" w:sz="0" w:space="0" w:color="auto"/>
        <w:right w:val="none" w:sz="0" w:space="0" w:color="auto"/>
      </w:divBdr>
      <w:divsChild>
        <w:div w:id="249436409">
          <w:marLeft w:val="1354"/>
          <w:marRight w:val="0"/>
          <w:marTop w:val="48"/>
          <w:marBottom w:val="48"/>
          <w:divBdr>
            <w:top w:val="none" w:sz="0" w:space="0" w:color="auto"/>
            <w:left w:val="none" w:sz="0" w:space="0" w:color="auto"/>
            <w:bottom w:val="none" w:sz="0" w:space="0" w:color="auto"/>
            <w:right w:val="none" w:sz="0" w:space="0" w:color="auto"/>
          </w:divBdr>
        </w:div>
        <w:div w:id="272328845">
          <w:marLeft w:val="1354"/>
          <w:marRight w:val="0"/>
          <w:marTop w:val="48"/>
          <w:marBottom w:val="48"/>
          <w:divBdr>
            <w:top w:val="none" w:sz="0" w:space="0" w:color="auto"/>
            <w:left w:val="none" w:sz="0" w:space="0" w:color="auto"/>
            <w:bottom w:val="none" w:sz="0" w:space="0" w:color="auto"/>
            <w:right w:val="none" w:sz="0" w:space="0" w:color="auto"/>
          </w:divBdr>
        </w:div>
        <w:div w:id="433404628">
          <w:marLeft w:val="720"/>
          <w:marRight w:val="0"/>
          <w:marTop w:val="58"/>
          <w:marBottom w:val="58"/>
          <w:divBdr>
            <w:top w:val="none" w:sz="0" w:space="0" w:color="auto"/>
            <w:left w:val="none" w:sz="0" w:space="0" w:color="auto"/>
            <w:bottom w:val="none" w:sz="0" w:space="0" w:color="auto"/>
            <w:right w:val="none" w:sz="0" w:space="0" w:color="auto"/>
          </w:divBdr>
        </w:div>
        <w:div w:id="818838930">
          <w:marLeft w:val="1354"/>
          <w:marRight w:val="0"/>
          <w:marTop w:val="48"/>
          <w:marBottom w:val="48"/>
          <w:divBdr>
            <w:top w:val="none" w:sz="0" w:space="0" w:color="auto"/>
            <w:left w:val="none" w:sz="0" w:space="0" w:color="auto"/>
            <w:bottom w:val="none" w:sz="0" w:space="0" w:color="auto"/>
            <w:right w:val="none" w:sz="0" w:space="0" w:color="auto"/>
          </w:divBdr>
        </w:div>
        <w:div w:id="1084107881">
          <w:marLeft w:val="720"/>
          <w:marRight w:val="0"/>
          <w:marTop w:val="58"/>
          <w:marBottom w:val="58"/>
          <w:divBdr>
            <w:top w:val="none" w:sz="0" w:space="0" w:color="auto"/>
            <w:left w:val="none" w:sz="0" w:space="0" w:color="auto"/>
            <w:bottom w:val="none" w:sz="0" w:space="0" w:color="auto"/>
            <w:right w:val="none" w:sz="0" w:space="0" w:color="auto"/>
          </w:divBdr>
        </w:div>
        <w:div w:id="1189637979">
          <w:marLeft w:val="1354"/>
          <w:marRight w:val="0"/>
          <w:marTop w:val="48"/>
          <w:marBottom w:val="48"/>
          <w:divBdr>
            <w:top w:val="none" w:sz="0" w:space="0" w:color="auto"/>
            <w:left w:val="none" w:sz="0" w:space="0" w:color="auto"/>
            <w:bottom w:val="none" w:sz="0" w:space="0" w:color="auto"/>
            <w:right w:val="none" w:sz="0" w:space="0" w:color="auto"/>
          </w:divBdr>
        </w:div>
        <w:div w:id="1304315257">
          <w:marLeft w:val="1354"/>
          <w:marRight w:val="0"/>
          <w:marTop w:val="48"/>
          <w:marBottom w:val="48"/>
          <w:divBdr>
            <w:top w:val="none" w:sz="0" w:space="0" w:color="auto"/>
            <w:left w:val="none" w:sz="0" w:space="0" w:color="auto"/>
            <w:bottom w:val="none" w:sz="0" w:space="0" w:color="auto"/>
            <w:right w:val="none" w:sz="0" w:space="0" w:color="auto"/>
          </w:divBdr>
        </w:div>
        <w:div w:id="1941715006">
          <w:marLeft w:val="1354"/>
          <w:marRight w:val="0"/>
          <w:marTop w:val="48"/>
          <w:marBottom w:val="48"/>
          <w:divBdr>
            <w:top w:val="none" w:sz="0" w:space="0" w:color="auto"/>
            <w:left w:val="none" w:sz="0" w:space="0" w:color="auto"/>
            <w:bottom w:val="none" w:sz="0" w:space="0" w:color="auto"/>
            <w:right w:val="none" w:sz="0" w:space="0" w:color="auto"/>
          </w:divBdr>
        </w:div>
        <w:div w:id="1950357519">
          <w:marLeft w:val="1354"/>
          <w:marRight w:val="0"/>
          <w:marTop w:val="48"/>
          <w:marBottom w:val="48"/>
          <w:divBdr>
            <w:top w:val="none" w:sz="0" w:space="0" w:color="auto"/>
            <w:left w:val="none" w:sz="0" w:space="0" w:color="auto"/>
            <w:bottom w:val="none" w:sz="0" w:space="0" w:color="auto"/>
            <w:right w:val="none" w:sz="0" w:space="0" w:color="auto"/>
          </w:divBdr>
        </w:div>
        <w:div w:id="2021544248">
          <w:marLeft w:val="1354"/>
          <w:marRight w:val="0"/>
          <w:marTop w:val="48"/>
          <w:marBottom w:val="48"/>
          <w:divBdr>
            <w:top w:val="none" w:sz="0" w:space="0" w:color="auto"/>
            <w:left w:val="none" w:sz="0" w:space="0" w:color="auto"/>
            <w:bottom w:val="none" w:sz="0" w:space="0" w:color="auto"/>
            <w:right w:val="none" w:sz="0" w:space="0" w:color="auto"/>
          </w:divBdr>
        </w:div>
      </w:divsChild>
    </w:div>
    <w:div w:id="1957642375">
      <w:bodyDiv w:val="1"/>
      <w:marLeft w:val="0"/>
      <w:marRight w:val="0"/>
      <w:marTop w:val="0"/>
      <w:marBottom w:val="0"/>
      <w:divBdr>
        <w:top w:val="none" w:sz="0" w:space="0" w:color="auto"/>
        <w:left w:val="none" w:sz="0" w:space="0" w:color="auto"/>
        <w:bottom w:val="none" w:sz="0" w:space="0" w:color="auto"/>
        <w:right w:val="none" w:sz="0" w:space="0" w:color="auto"/>
      </w:divBdr>
      <w:divsChild>
        <w:div w:id="701516413">
          <w:marLeft w:val="1166"/>
          <w:marRight w:val="0"/>
          <w:marTop w:val="48"/>
          <w:marBottom w:val="48"/>
          <w:divBdr>
            <w:top w:val="none" w:sz="0" w:space="0" w:color="auto"/>
            <w:left w:val="none" w:sz="0" w:space="0" w:color="auto"/>
            <w:bottom w:val="none" w:sz="0" w:space="0" w:color="auto"/>
            <w:right w:val="none" w:sz="0" w:space="0" w:color="auto"/>
          </w:divBdr>
        </w:div>
        <w:div w:id="1102191778">
          <w:marLeft w:val="1166"/>
          <w:marRight w:val="0"/>
          <w:marTop w:val="48"/>
          <w:marBottom w:val="48"/>
          <w:divBdr>
            <w:top w:val="none" w:sz="0" w:space="0" w:color="auto"/>
            <w:left w:val="none" w:sz="0" w:space="0" w:color="auto"/>
            <w:bottom w:val="none" w:sz="0" w:space="0" w:color="auto"/>
            <w:right w:val="none" w:sz="0" w:space="0" w:color="auto"/>
          </w:divBdr>
        </w:div>
        <w:div w:id="1159615058">
          <w:marLeft w:val="1166"/>
          <w:marRight w:val="0"/>
          <w:marTop w:val="48"/>
          <w:marBottom w:val="48"/>
          <w:divBdr>
            <w:top w:val="none" w:sz="0" w:space="0" w:color="auto"/>
            <w:left w:val="none" w:sz="0" w:space="0" w:color="auto"/>
            <w:bottom w:val="none" w:sz="0" w:space="0" w:color="auto"/>
            <w:right w:val="none" w:sz="0" w:space="0" w:color="auto"/>
          </w:divBdr>
        </w:div>
        <w:div w:id="1458718966">
          <w:marLeft w:val="1166"/>
          <w:marRight w:val="0"/>
          <w:marTop w:val="48"/>
          <w:marBottom w:val="48"/>
          <w:divBdr>
            <w:top w:val="none" w:sz="0" w:space="0" w:color="auto"/>
            <w:left w:val="none" w:sz="0" w:space="0" w:color="auto"/>
            <w:bottom w:val="none" w:sz="0" w:space="0" w:color="auto"/>
            <w:right w:val="none" w:sz="0" w:space="0" w:color="auto"/>
          </w:divBdr>
        </w:div>
        <w:div w:id="1950580163">
          <w:marLeft w:val="1166"/>
          <w:marRight w:val="0"/>
          <w:marTop w:val="48"/>
          <w:marBottom w:val="48"/>
          <w:divBdr>
            <w:top w:val="none" w:sz="0" w:space="0" w:color="auto"/>
            <w:left w:val="none" w:sz="0" w:space="0" w:color="auto"/>
            <w:bottom w:val="none" w:sz="0" w:space="0" w:color="auto"/>
            <w:right w:val="none" w:sz="0" w:space="0" w:color="auto"/>
          </w:divBdr>
        </w:div>
        <w:div w:id="1970164144">
          <w:marLeft w:val="1166"/>
          <w:marRight w:val="0"/>
          <w:marTop w:val="48"/>
          <w:marBottom w:val="48"/>
          <w:divBdr>
            <w:top w:val="none" w:sz="0" w:space="0" w:color="auto"/>
            <w:left w:val="none" w:sz="0" w:space="0" w:color="auto"/>
            <w:bottom w:val="none" w:sz="0" w:space="0" w:color="auto"/>
            <w:right w:val="none" w:sz="0" w:space="0" w:color="auto"/>
          </w:divBdr>
        </w:div>
      </w:divsChild>
    </w:div>
    <w:div w:id="2080472103">
      <w:bodyDiv w:val="1"/>
      <w:marLeft w:val="0"/>
      <w:marRight w:val="0"/>
      <w:marTop w:val="0"/>
      <w:marBottom w:val="0"/>
      <w:divBdr>
        <w:top w:val="none" w:sz="0" w:space="0" w:color="auto"/>
        <w:left w:val="none" w:sz="0" w:space="0" w:color="auto"/>
        <w:bottom w:val="none" w:sz="0" w:space="0" w:color="auto"/>
        <w:right w:val="none" w:sz="0" w:space="0" w:color="auto"/>
      </w:divBdr>
      <w:divsChild>
        <w:div w:id="12801177">
          <w:marLeft w:val="1166"/>
          <w:marRight w:val="0"/>
          <w:marTop w:val="80"/>
          <w:marBottom w:val="80"/>
          <w:divBdr>
            <w:top w:val="none" w:sz="0" w:space="0" w:color="auto"/>
            <w:left w:val="none" w:sz="0" w:space="0" w:color="auto"/>
            <w:bottom w:val="none" w:sz="0" w:space="0" w:color="auto"/>
            <w:right w:val="none" w:sz="0" w:space="0" w:color="auto"/>
          </w:divBdr>
        </w:div>
        <w:div w:id="225530662">
          <w:marLeft w:val="1166"/>
          <w:marRight w:val="0"/>
          <w:marTop w:val="80"/>
          <w:marBottom w:val="80"/>
          <w:divBdr>
            <w:top w:val="none" w:sz="0" w:space="0" w:color="auto"/>
            <w:left w:val="none" w:sz="0" w:space="0" w:color="auto"/>
            <w:bottom w:val="none" w:sz="0" w:space="0" w:color="auto"/>
            <w:right w:val="none" w:sz="0" w:space="0" w:color="auto"/>
          </w:divBdr>
        </w:div>
        <w:div w:id="330261151">
          <w:marLeft w:val="547"/>
          <w:marRight w:val="0"/>
          <w:marTop w:val="80"/>
          <w:marBottom w:val="80"/>
          <w:divBdr>
            <w:top w:val="none" w:sz="0" w:space="0" w:color="auto"/>
            <w:left w:val="none" w:sz="0" w:space="0" w:color="auto"/>
            <w:bottom w:val="none" w:sz="0" w:space="0" w:color="auto"/>
            <w:right w:val="none" w:sz="0" w:space="0" w:color="auto"/>
          </w:divBdr>
        </w:div>
        <w:div w:id="464544545">
          <w:marLeft w:val="1166"/>
          <w:marRight w:val="0"/>
          <w:marTop w:val="80"/>
          <w:marBottom w:val="80"/>
          <w:divBdr>
            <w:top w:val="none" w:sz="0" w:space="0" w:color="auto"/>
            <w:left w:val="none" w:sz="0" w:space="0" w:color="auto"/>
            <w:bottom w:val="none" w:sz="0" w:space="0" w:color="auto"/>
            <w:right w:val="none" w:sz="0" w:space="0" w:color="auto"/>
          </w:divBdr>
        </w:div>
        <w:div w:id="635060899">
          <w:marLeft w:val="1166"/>
          <w:marRight w:val="0"/>
          <w:marTop w:val="80"/>
          <w:marBottom w:val="80"/>
          <w:divBdr>
            <w:top w:val="none" w:sz="0" w:space="0" w:color="auto"/>
            <w:left w:val="none" w:sz="0" w:space="0" w:color="auto"/>
            <w:bottom w:val="none" w:sz="0" w:space="0" w:color="auto"/>
            <w:right w:val="none" w:sz="0" w:space="0" w:color="auto"/>
          </w:divBdr>
        </w:div>
        <w:div w:id="719473822">
          <w:marLeft w:val="547"/>
          <w:marRight w:val="0"/>
          <w:marTop w:val="80"/>
          <w:marBottom w:val="80"/>
          <w:divBdr>
            <w:top w:val="none" w:sz="0" w:space="0" w:color="auto"/>
            <w:left w:val="none" w:sz="0" w:space="0" w:color="auto"/>
            <w:bottom w:val="none" w:sz="0" w:space="0" w:color="auto"/>
            <w:right w:val="none" w:sz="0" w:space="0" w:color="auto"/>
          </w:divBdr>
        </w:div>
        <w:div w:id="1117288237">
          <w:marLeft w:val="1166"/>
          <w:marRight w:val="0"/>
          <w:marTop w:val="80"/>
          <w:marBottom w:val="80"/>
          <w:divBdr>
            <w:top w:val="none" w:sz="0" w:space="0" w:color="auto"/>
            <w:left w:val="none" w:sz="0" w:space="0" w:color="auto"/>
            <w:bottom w:val="none" w:sz="0" w:space="0" w:color="auto"/>
            <w:right w:val="none" w:sz="0" w:space="0" w:color="auto"/>
          </w:divBdr>
        </w:div>
        <w:div w:id="1458570463">
          <w:marLeft w:val="1166"/>
          <w:marRight w:val="0"/>
          <w:marTop w:val="80"/>
          <w:marBottom w:val="80"/>
          <w:divBdr>
            <w:top w:val="none" w:sz="0" w:space="0" w:color="auto"/>
            <w:left w:val="none" w:sz="0" w:space="0" w:color="auto"/>
            <w:bottom w:val="none" w:sz="0" w:space="0" w:color="auto"/>
            <w:right w:val="none" w:sz="0" w:space="0" w:color="auto"/>
          </w:divBdr>
        </w:div>
        <w:div w:id="1661347527">
          <w:marLeft w:val="1166"/>
          <w:marRight w:val="0"/>
          <w:marTop w:val="80"/>
          <w:marBottom w:val="80"/>
          <w:divBdr>
            <w:top w:val="none" w:sz="0" w:space="0" w:color="auto"/>
            <w:left w:val="none" w:sz="0" w:space="0" w:color="auto"/>
            <w:bottom w:val="none" w:sz="0" w:space="0" w:color="auto"/>
            <w:right w:val="none" w:sz="0" w:space="0" w:color="auto"/>
          </w:divBdr>
        </w:div>
        <w:div w:id="1860116795">
          <w:marLeft w:val="1166"/>
          <w:marRight w:val="0"/>
          <w:marTop w:val="80"/>
          <w:marBottom w:val="80"/>
          <w:divBdr>
            <w:top w:val="none" w:sz="0" w:space="0" w:color="auto"/>
            <w:left w:val="none" w:sz="0" w:space="0" w:color="auto"/>
            <w:bottom w:val="none" w:sz="0" w:space="0" w:color="auto"/>
            <w:right w:val="none" w:sz="0" w:space="0" w:color="auto"/>
          </w:divBdr>
        </w:div>
        <w:div w:id="1930381714">
          <w:marLeft w:val="1166"/>
          <w:marRight w:val="0"/>
          <w:marTop w:val="80"/>
          <w:marBottom w:val="80"/>
          <w:divBdr>
            <w:top w:val="none" w:sz="0" w:space="0" w:color="auto"/>
            <w:left w:val="none" w:sz="0" w:space="0" w:color="auto"/>
            <w:bottom w:val="none" w:sz="0" w:space="0" w:color="auto"/>
            <w:right w:val="none" w:sz="0" w:space="0" w:color="auto"/>
          </w:divBdr>
        </w:div>
      </w:divsChild>
    </w:div>
    <w:div w:id="2130590620">
      <w:bodyDiv w:val="1"/>
      <w:marLeft w:val="0"/>
      <w:marRight w:val="0"/>
      <w:marTop w:val="0"/>
      <w:marBottom w:val="0"/>
      <w:divBdr>
        <w:top w:val="none" w:sz="0" w:space="0" w:color="auto"/>
        <w:left w:val="none" w:sz="0" w:space="0" w:color="auto"/>
        <w:bottom w:val="none" w:sz="0" w:space="0" w:color="auto"/>
        <w:right w:val="none" w:sz="0" w:space="0" w:color="auto"/>
      </w:divBdr>
    </w:div>
    <w:div w:id="2135828908">
      <w:bodyDiv w:val="1"/>
      <w:marLeft w:val="0"/>
      <w:marRight w:val="0"/>
      <w:marTop w:val="0"/>
      <w:marBottom w:val="0"/>
      <w:divBdr>
        <w:top w:val="none" w:sz="0" w:space="0" w:color="auto"/>
        <w:left w:val="none" w:sz="0" w:space="0" w:color="auto"/>
        <w:bottom w:val="none" w:sz="0" w:space="0" w:color="auto"/>
        <w:right w:val="none" w:sz="0" w:space="0" w:color="auto"/>
      </w:divBdr>
      <w:divsChild>
        <w:div w:id="1456800788">
          <w:marLeft w:val="1166"/>
          <w:marRight w:val="0"/>
          <w:marTop w:val="60"/>
          <w:marBottom w:val="60"/>
          <w:divBdr>
            <w:top w:val="none" w:sz="0" w:space="0" w:color="auto"/>
            <w:left w:val="none" w:sz="0" w:space="0" w:color="auto"/>
            <w:bottom w:val="none" w:sz="0" w:space="0" w:color="auto"/>
            <w:right w:val="none" w:sz="0" w:space="0" w:color="auto"/>
          </w:divBdr>
        </w:div>
        <w:div w:id="1476873067">
          <w:marLeft w:val="1166"/>
          <w:marRight w:val="0"/>
          <w:marTop w:val="60"/>
          <w:marBottom w:val="60"/>
          <w:divBdr>
            <w:top w:val="none" w:sz="0" w:space="0" w:color="auto"/>
            <w:left w:val="none" w:sz="0" w:space="0" w:color="auto"/>
            <w:bottom w:val="none" w:sz="0" w:space="0" w:color="auto"/>
            <w:right w:val="none" w:sz="0" w:space="0" w:color="auto"/>
          </w:divBdr>
        </w:div>
        <w:div w:id="1655793934">
          <w:marLeft w:val="1166"/>
          <w:marRight w:val="0"/>
          <w:marTop w:val="60"/>
          <w:marBottom w:val="60"/>
          <w:divBdr>
            <w:top w:val="none" w:sz="0" w:space="0" w:color="auto"/>
            <w:left w:val="none" w:sz="0" w:space="0" w:color="auto"/>
            <w:bottom w:val="none" w:sz="0" w:space="0" w:color="auto"/>
            <w:right w:val="none" w:sz="0" w:space="0" w:color="auto"/>
          </w:divBdr>
        </w:div>
        <w:div w:id="2028865031">
          <w:marLeft w:val="1166"/>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aohoc\LuanVan\Mau_luan_van\MauDeCuongLV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67693-5630-4B00-B426-98BBFCAF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MauDeCuongLVThSyKHMT</Template>
  <TotalTime>4</TotalTime>
  <Pages>8</Pages>
  <Words>117</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Truong Thi</dc:creator>
  <cp:lastModifiedBy>Phuong</cp:lastModifiedBy>
  <cp:revision>3</cp:revision>
  <cp:lastPrinted>2016-11-21T07:42:00Z</cp:lastPrinted>
  <dcterms:created xsi:type="dcterms:W3CDTF">2019-09-20T16:06:00Z</dcterms:created>
  <dcterms:modified xsi:type="dcterms:W3CDTF">2019-09-20T16:10:00Z</dcterms:modified>
</cp:coreProperties>
</file>